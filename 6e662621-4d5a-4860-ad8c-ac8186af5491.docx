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spacing w:line="269" w:lineRule="auto"/>
      </w:pPr>
      <w:r>
        <mc:AlternateContent>
          <mc:Choice Requires="wps">
            <w:drawing>
              <wp:anchor distT="0" distB="0" distL="114298" distR="114298" simplePos="0" relativeHeight="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>
                            <a:alpha val="85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2">
                        <w:txbxContent>
                          <w:p/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" o:spid="_x0000_s3" fillcolor="#FFFBF5" stroked="f" strokeweight="1.0pt" style="position:absolute;&#10;margin-left:0.0pt;&#10;margin-top:0.0pt;&#10;width:595.45pt;&#10;height:841.7pt;&#10;z-index:-53;&#10;mso-position-horizontal:absolute;&#10;mso-position-horizontal-relative:page;&#10;mso-position-vertical:absolute;&#10;mso-position-vertical-relative:page;&#10;mso-wrap-distance-left:8.999863pt;&#10;mso-wrap-distance-right:8.999863pt;&#10;mso-wrap-style:square;">
                <v:fill opacity="55705f"/>
                <v:stroke color="#000000"/>
                <v:textbox id="898" inset="2.54mm,1.27mm,2.54mm,1.27mm" o:insetmode="custom" style="layout-flow:horizontal;&#10;v-text-anchor:top;"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color w:val="124E73"/>
        </w:rPr>
        <w:t>Project Design Phase – Solution</w:t>
      </w:r>
      <w:r>
        <w:rPr>
          <w:color w:val="124E73"/>
          <w:spacing w:val="80"/>
        </w:rPr>
        <w:t xml:space="preserve"> </w:t>
      </w:r>
      <w:r>
        <w:rPr>
          <w:color w:val="124E73"/>
          <w:spacing w:val="-2"/>
        </w:rPr>
        <w:t>Architecture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9"/>
        <w:rPr>
          <w:rFonts w:ascii="Arial" w:hAnsi="Arial"/>
          <w:i w:val="0"/>
          <w:sz w:val="11"/>
        </w:rPr>
      </w:pPr>
    </w:p>
    <w:p>
      <w:pPr>
        <w:pStyle w:val="15"/>
        <w:ind w:left="-600"/>
        <w:rPr>
          <w:rFonts w:ascii="Arial" w:hAnsi="Arial"/>
          <w:i w:val="0"/>
          <w:sz w:val="20"/>
        </w:rPr>
      </w:pPr>
      <w:r>
        <w:rPr>
          <w:rFonts w:ascii="Arial" w:hAnsi="Arial"/>
          <w:i w:val="0"/>
          <w:sz w:val="20"/>
        </w:rPr>
        <mc:AlternateContent>
          <mc:Choice Requires="wps">
            <w:drawing>
              <wp:inline distT="0" distB="0" distL="114298" distR="114298">
                <wp:extent cx="7076440" cy="1496695"/>
                <wp:effectExtent l="0" t="0" r="0" b="0"/>
                <wp:docPr id="4" name="组合 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" name="组合 5"/>
                      <wpg:cNvGrpSpPr/>
                      <wpg:grpSpPr>
                        <a:xfrm rot="0">
                          <a:off x="0" y="0"/>
                          <a:ext cx="7076440" cy="1496695"/>
                          <a:chOff x="0" y="0"/>
                          <a:chExt cx="7076440" cy="14966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" name="矩形 6"/>
                        <wps:cNvSpPr/>
                        <wps:spPr>
                          <a:xfrm rot="0">
                            <a:off x="486410" y="0"/>
                            <a:ext cx="6590029" cy="1496695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 rot="0">
                            <a:off x="0" y="532765"/>
                            <a:ext cx="4956175" cy="494030"/>
                          </a:xfrm>
                          <a:prstGeom prst="rect"/>
                          <a:solidFill>
                            <a:srgbClr val="FFFFFF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 rot="0">
                            <a:off x="493395" y="500380"/>
                            <a:ext cx="6574790" cy="494030"/>
                          </a:xfrm>
                          <a:prstGeom prst="rect"/>
                          <a:solidFill>
                            <a:srgbClr val="000000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 rot="0">
                            <a:off x="493395" y="994409"/>
                            <a:ext cx="6574790" cy="492760"/>
                          </a:xfrm>
                          <a:prstGeom prst="rect"/>
                          <a:solidFill>
                            <a:srgbClr val="FFFFFF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" name="文本框 10"/>
                        <wps:cNvSpPr/>
                        <wps:spPr>
                          <a:xfrm rot="0">
                            <a:off x="666750" y="146050"/>
                            <a:ext cx="967105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14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文本框 12"/>
                        <wps:cNvSpPr/>
                        <wps:spPr>
                          <a:xfrm rot="0">
                            <a:off x="2641600" y="146050"/>
                            <a:ext cx="722630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3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7"/>
                                </w:rPr>
                                <w:t>MicroGoal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文本框 14"/>
                        <wps:cNvSpPr/>
                        <wps:spPr>
                          <a:xfrm rot="0">
                            <a:off x="2641600" y="1132840"/>
                            <a:ext cx="554989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文本框 16"/>
                        <wps:cNvSpPr/>
                        <wps:spPr>
                          <a:xfrm rot="0">
                            <a:off x="666750" y="1132840"/>
                            <a:ext cx="1163320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7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Maximum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5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2"/>
                                  <w:w w:val="104"/>
                                  <w:sz w:val="27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文本框 18"/>
                        <wps:cNvSpPr/>
                        <wps:spPr>
                          <a:xfrm rot="0">
                            <a:off x="2641600" y="639445"/>
                            <a:ext cx="833119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08 Mar</w:t>
                              </w:r>
                              <w:r>
                                <w:rPr>
                                  <w:i/>
                                  <w:color w:val="2B4150"/>
                                  <w:spacing w:val="-1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文本框 20"/>
                        <wps:cNvSpPr/>
                        <wps:spPr>
                          <a:xfrm rot="0">
                            <a:off x="666750" y="639445"/>
                            <a:ext cx="349885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spacing w:val="-4"/>
                                  <w:w w:val="110"/>
                                  <w:sz w:val="2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2" o:spid="_x0000_s22" coordorigin="0,2850" coordsize="11144,2357" style="width:557.2pt;&#10;height:117.85pt;">
                <v:rect type="#_x0000_t1" id="矩形 23" o:spid="_x0000_s23" style="position:absolute;&#10;left:765;&#10;top:2850;&#10;width:10378;&#10;height:2356;" filled="f" stroked="t" strokeweight="0.62024885pt">
                  <v:stroke color="#000000"/>
                </v:rect>
                <v:rect type="#_x0000_t1" id="矩形 24" o:spid="_x0000_s24" style="position:absolute;&#10;left:0;&#10;top:3689;&#10;width:7804;&#10;height:777;" fillcolor="#FFFFFF" stroked="f" strokeweight="1.0pt">
                  <v:fill opacity="2621f"/>
                  <v:stroke color="#000000"/>
                </v:rect>
                <v:rect type="#_x0000_t1" id="矩形 25" o:spid="_x0000_s25" style="position:absolute;&#10;left:777;&#10;top:3638;&#10;width:10354;&#10;height:777;" fillcolor="#000000" stroked="f" strokeweight="1.0pt">
                  <v:fill opacity="2621f"/>
                  <v:stroke color="#000000"/>
                </v:rect>
                <v:rect type="#_x0000_t1" id="矩形 26" o:spid="_x0000_s26" style="position:absolute;&#10;left:777;&#10;top:4416;&#10;width:10354;&#10;height:776;" fillcolor="#FFFFFF" stroked="f" strokeweight="1.0pt">
                  <v:fill opacity="2621f"/>
                  <v:stroke color="#000000"/>
                </v:rect>
                <v:shape type="#_x0000_t202" id="文本框 27" o:spid="_x0000_s27" style="position:absolute;&#10;left:1050;&#10;top:3080;&#10;width:1523;&#10;height:387;&#10;mso-wrap-style:square;" filled="f" stroked="f" strokeweight="1.0pt">
                  <v:textbox id="848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sz w:val="27"/>
                          </w:rPr>
                          <w:t>Project</w:t>
                        </w:r>
                        <w:r>
                          <w:rPr>
                            <w:b/>
                            <w:i/>
                            <w:color w:val="2B4150"/>
                            <w:spacing w:val="14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Name</w:t>
                        </w:r>
                      </w:p>
                    </w:txbxContent>
                  </v:textbox>
                  <v:stroke color="#000000"/>
                </v:shape>
                <v:shape type="#_x0000_t202" id="文本框 28" o:spid="_x0000_s28" style="position:absolute;&#10;left:4160;&#10;top:3080;&#10;width:1138;&#10;height:387;&#10;mso-wrap-style:square;" filled="f" stroked="f" strokeweight="1.0pt">
                  <v:textbox id="849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7"/>
                          </w:rPr>
                          <w:t>MicroGoal</w:t>
                        </w:r>
                      </w:p>
                    </w:txbxContent>
                  </v:textbox>
                  <v:stroke color="#000000"/>
                </v:shape>
                <v:shape type="#_x0000_t202" id="文本框 29" o:spid="_x0000_s29" style="position:absolute;&#10;left:4160;&#10;top:4634;&#10;width:873;&#10;height:386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04"/>
                            <w:sz w:val="27"/>
                          </w:rPr>
                          <w:t>4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Marks</w:t>
                        </w:r>
                      </w:p>
                    </w:txbxContent>
                  </v:textbox>
                  <v:stroke color="#000000"/>
                </v:shape>
                <v:shape type="#_x0000_t202" id="文本框 30" o:spid="_x0000_s30" style="position:absolute;&#10;left:1050;&#10;top:4634;&#10;width:1831;&#10;height:386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w w:val="104"/>
                            <w:sz w:val="27"/>
                          </w:rPr>
                          <w:t>Maximum</w:t>
                        </w:r>
                        <w:r>
                          <w:rPr>
                            <w:b/>
                            <w:i/>
                            <w:color w:val="2B4150"/>
                            <w:spacing w:val="-5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B4150"/>
                            <w:spacing w:val="-2"/>
                            <w:w w:val="104"/>
                            <w:sz w:val="27"/>
                          </w:rPr>
                          <w:t>Marks</w:t>
                        </w:r>
                      </w:p>
                    </w:txbxContent>
                  </v:textbox>
                  <v:stroke color="#000000"/>
                </v:shape>
                <v:shape type="#_x0000_t202" id="文本框 31" o:spid="_x0000_s31" style="position:absolute;&#10;left:4160;&#10;top:3857;&#10;width:1311;&#10;height:386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04"/>
                            <w:sz w:val="27"/>
                          </w:rPr>
                          <w:t>08 Mar</w:t>
                        </w:r>
                        <w:r>
                          <w:rPr>
                            <w:i/>
                            <w:color w:val="2B4150"/>
                            <w:spacing w:val="-1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2026</w:t>
                        </w:r>
                      </w:p>
                    </w:txbxContent>
                  </v:textbox>
                  <v:stroke color="#000000"/>
                </v:shape>
                <v:shape type="#_x0000_t202" id="文本框 32" o:spid="_x0000_s32" style="position:absolute;&#10;left:1050;&#10;top:3857;&#10;width:551;&#10;height:386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spacing w:val="-4"/>
                            <w:w w:val="110"/>
                            <w:sz w:val="27"/>
                          </w:rPr>
                          <w:t>Date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4"/>
        <w:rPr>
          <w:rFonts w:ascii="Arial" w:hAnsi="Arial"/>
          <w:i w:val="0"/>
          <w:sz w:val="12"/>
        </w:rPr>
      </w:pPr>
      <w:r>
        <mc:AlternateContent>
          <mc:Choice Requires="wps">
            <w:drawing>
              <wp:anchor distT="0" distB="0" distL="0" distR="0" simplePos="0" relativeHeight="76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106045</wp:posOffset>
                </wp:positionV>
                <wp:extent cx="6590030" cy="26034"/>
                <wp:effectExtent l="0" t="0" r="0" b="0"/>
                <wp:wrapTopAndBottom/>
                <wp:docPr id="33" name="矩形 3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26034"/>
                        </a:xfrm>
                        <a:prstGeom prst="rect"/>
                        <a:solidFill>
                          <a:srgbClr val="2B4150">
                            <a:alpha val="50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4" o:spid="_x0000_s34" fillcolor="#2B4150" stroked="f" strokeweight="1.0pt" style="position:absolute;&#10;margin-left:38.3pt;&#10;margin-top:8.35pt;&#10;width:518.9pt;&#10;height:2.0499997pt;&#10;z-index:76;&#10;mso-position-horizontal:absolute;&#10;mso-position-horizontal-relative:page;&#10;mso-position-vertical:absolute;&#10;mso-wrap-distance-left:0.0pt;&#10;mso-wrap-distance-right:0.0pt;">
                <v:fill opacity="32768f"/>
                <v:stroke color="#000000"/>
                <w10:wrap type="topAndBottom"/>
              </v:rect>
            </w:pict>
          </mc:Fallback>
        </mc:AlternateContent>
      </w:r>
    </w:p>
    <w:p>
      <w:pPr>
        <w:pStyle w:val="15"/>
        <w:spacing w:before="8"/>
        <w:rPr>
          <w:rFonts w:ascii="Arial" w:hAnsi="Arial"/>
          <w:i w:val="0"/>
          <w:sz w:val="21"/>
        </w:rPr>
      </w:pPr>
    </w:p>
    <w:p>
      <w:pPr>
        <w:pStyle w:val="15"/>
        <w:spacing w:before="125" w:line="343" w:lineRule="auto"/>
        <w:ind w:left="165" w:right="686"/>
        <w:jc w:val="both"/>
      </w:pPr>
      <w:r>
        <w:rPr>
          <w:color w:val="2B4150"/>
          <w:spacing w:val="-2"/>
          <w:w w:val="115"/>
        </w:rPr>
        <w:t>This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technical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specification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document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outlines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solution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architecture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for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the </w:t>
      </w:r>
      <w:r>
        <w:rPr>
          <w:b/>
          <w:color w:val="2B4150"/>
          <w:spacing w:val="-2"/>
          <w:w w:val="115"/>
        </w:rPr>
        <w:t xml:space="preserve">MicroGoal </w:t>
      </w:r>
      <w:r>
        <w:rPr>
          <w:b/>
          <w:color w:val="2B4150"/>
          <w:w w:val="110"/>
        </w:rPr>
        <w:t>Backend</w:t>
      </w:r>
      <w:r>
        <w:rPr>
          <w:b/>
          <w:color w:val="2B4150"/>
          <w:spacing w:val="-1"/>
          <w:w w:val="110"/>
        </w:rPr>
        <w:t xml:space="preserve"> </w:t>
      </w:r>
      <w:r>
        <w:rPr>
          <w:b/>
          <w:color w:val="2B4150"/>
          <w:w w:val="110"/>
        </w:rPr>
        <w:t>API</w:t>
      </w:r>
      <w:r>
        <w:rPr>
          <w:color w:val="2B4150"/>
          <w:w w:val="110"/>
        </w:rPr>
        <w:t>,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detailing the technical stack, component responsibilities, and system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 xml:space="preserve">design </w:t>
      </w:r>
      <w:r>
        <w:rPr>
          <w:color w:val="2B4150"/>
          <w:w w:val="115"/>
        </w:rPr>
        <w:t>principles that enable secure, scalable goal tracking functionality.</w:t>
      </w:r>
    </w:p>
    <w:p>
      <w:pPr>
        <w:spacing w:line="343" w:lineRule="auto"/>
        <w:jc w:val="both"/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w:rPr>
          <w:color w:val="124E73"/>
          <w:w w:val="104"/>
        </w:rPr>
        <w:t xml:space="preserve">Goals of the Solution </w:t>
      </w:r>
      <w:r>
        <w:rPr>
          <w:color w:val="124E73"/>
          <w:spacing w:val="-2"/>
          <w:w w:val="104"/>
        </w:rPr>
        <w:t>Architecture</w:t>
      </w:r>
    </w:p>
    <w:p>
      <w:pPr>
        <w:pStyle w:val="15"/>
        <w:spacing w:before="575" w:line="343" w:lineRule="auto"/>
        <w:ind w:left="165" w:right="259"/>
      </w:pPr>
      <w:r>
        <w:rPr>
          <w:color w:val="2B4150"/>
          <w:w w:val="115"/>
        </w:rPr>
        <w:t>The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solution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architecture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identifies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the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optimal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technical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design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to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deliver a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secure,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scalable,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maintainable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backend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system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user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 xml:space="preserve">goal </w:t>
      </w:r>
      <w:r>
        <w:rPr>
          <w:color w:val="2B4150"/>
          <w:spacing w:val="-2"/>
          <w:w w:val="120"/>
        </w:rPr>
        <w:t>tracking.</w:t>
      </w:r>
    </w:p>
    <w:p>
      <w:pPr>
        <w:pStyle w:val="15"/>
        <w:spacing w:before="3"/>
        <w:rPr>
          <w:sz w:val="17"/>
        </w:rPr>
      </w:pPr>
      <w:r>
        <mc:AlternateContent>
          <mc:Choice Requires="wps">
            <w:drawing>
              <wp:anchor distT="0" distB="0" distL="0" distR="0" simplePos="0" relativeHeight="77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140970</wp:posOffset>
                </wp:positionV>
                <wp:extent cx="3208020" cy="1971040"/>
                <wp:effectExtent l="0" t="0" r="0" b="0"/>
                <wp:wrapTopAndBottom/>
                <wp:docPr id="35" name="组合 3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6" name="组合 36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7" name="矩形 37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8" name="矩形 38"/>
                        <wps:cNvSpPr/>
                        <wps:spPr>
                          <a:xfrm rot="0">
                            <a:off x="172084" y="173355"/>
                            <a:ext cx="521335" cy="520065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40" name="图片 40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20675" y="328929"/>
                            <a:ext cx="225425" cy="20891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41" name="文本框 41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2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2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4"/>
                                </w:rPr>
                                <w:t>Node.js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3"/>
                                  <w:w w:val="10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Runtime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2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Non-blocking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I/O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fast</w:t>
                              </w:r>
                              <w:r>
                                <w:rPr>
                                  <w:i/>
                                  <w:color w:val="2B4150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loop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for </w:t>
                              </w:r>
                              <w:r>
                                <w:rPr>
                                  <w:i/>
                                  <w:color w:val="2B4150"/>
                                  <w:w w:val="120"/>
                                  <w:sz w:val="27"/>
                                </w:rPr>
                                <w:t>efficient request handling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43" o:spid="_x0000_s43" coordorigin="765,4864" coordsize="5052,3104" style="position:absolute;&#10;margin-left:38.25pt;&#10;margin-top:11.100005pt;&#10;width:252.59999pt;&#10;height:155.20001pt;&#10;z-index:77;&#10;mso-position-horizontal:absolute;&#10;mso-position-horizontal-relative:page;&#10;mso-position-vertical:absolute;&#10;mso-wrap-distance-left:0.0pt;&#10;mso-wrap-distance-right:0.0pt;">
                <v:rect type="#_x0000_t1" id="矩形 44" o:spid="_x0000_s44" style="position:absolute;&#10;left:765;&#10;top:4864;&#10;width:5051;&#10;height:3104;" fillcolor="#F3EDE2" stroked="f" strokeweight="1.0pt">
                  <v:stroke color="#000000"/>
                </v:rect>
                <v:rect type="#_x0000_t1" id="矩形 45" o:spid="_x0000_s45" style="position:absolute;&#10;left:1036;&#10;top:5137;&#10;width:821;&#10;height:818;" fillcolor="#315F7A" stroked="f" strokeweight="1.0pt">
                  <v:stroke color="#000000"/>
                </v:rect>
                <v:shape type="#_x0000_t75" id="图片 46" o:spid="_x0000_s46" style="position:absolute;&#10;left:1270;&#10;top:5382;&#10;width:355;&#10;height:328;" filled="f" stroked="f" strokeweight="1.0pt">
                  <v:imagedata r:id="rId3" o:title="3093132571772952879203"/>
                  <o:lock aspectratio="t"/>
                  <v:stroke color="#000000"/>
                </v:shape>
                <v:shape type="#_x0000_t202" id="文本框 47" o:spid="_x0000_s47" style="position:absolute;&#10;left:765;&#10;top:4864;&#10;width:5051;&#10;height:3104;&#10;mso-wrap-style:square;" filled="f" stroked="f" strokeweight="1.0pt">
                  <v:textbox id="855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2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4"/>
                          </w:rPr>
                          <w:t>Node.js</w:t>
                        </w:r>
                        <w:r>
                          <w:rPr>
                            <w:rFonts w:ascii="Arial" w:hAnsi="Arial"/>
                            <w:color w:val="2B4150"/>
                            <w:spacing w:val="13"/>
                            <w:w w:val="10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Runtime</w:t>
                        </w:r>
                      </w:p>
                      <w:p>
                        <w:pPr>
                          <w:spacing w:before="273" w:line="346" w:lineRule="auto"/>
                          <w:ind w:left="272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Non-blocking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I/O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fast</w:t>
                        </w:r>
                        <w:r>
                          <w:rPr>
                            <w:i/>
                            <w:color w:val="2B4150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event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loop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for </w:t>
                        </w:r>
                        <w:r>
                          <w:rPr>
                            <w:i/>
                            <w:color w:val="2B4150"/>
                            <w:w w:val="120"/>
                            <w:sz w:val="27"/>
                          </w:rPr>
                          <w:t>efficient request handling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8" behindDoc="1" locked="0" layoutInCell="1" hidden="0" allowOverlap="1">
                <wp:simplePos x="0" y="0"/>
                <wp:positionH relativeFrom="page">
                  <wp:posOffset>3867784</wp:posOffset>
                </wp:positionH>
                <wp:positionV relativeFrom="paragraph">
                  <wp:posOffset>140970</wp:posOffset>
                </wp:positionV>
                <wp:extent cx="3208020" cy="1971040"/>
                <wp:effectExtent l="0" t="0" r="0" b="0"/>
                <wp:wrapTopAndBottom/>
                <wp:docPr id="48" name="组合 4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9" name="组合 49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0" name="矩形 50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 rot="0">
                            <a:off x="173355" y="173355"/>
                            <a:ext cx="520065" cy="520065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53" name="图片 5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26390" y="332740"/>
                            <a:ext cx="213995" cy="2025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54" name="文本框 54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5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3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4"/>
                                </w:rPr>
                                <w:t>Express.js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34"/>
                                  <w:w w:val="10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Framework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3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routing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middleware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pipeline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2B4150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56" o:spid="_x0000_s56" coordorigin="6090,4864" coordsize="5052,3104" style="position:absolute;&#10;margin-left:304.55pt;&#10;margin-top:11.100005pt;&#10;width:252.6pt;&#10;height:155.20001pt;&#10;z-index:78;&#10;mso-position-horizontal:absolute;&#10;mso-position-horizontal-relative:page;&#10;mso-position-vertical:absolute;&#10;mso-wrap-distance-left:0.0pt;&#10;mso-wrap-distance-right:0.0pt;">
                <v:rect type="#_x0000_t1" id="矩形 57" o:spid="_x0000_s57" style="position:absolute;&#10;left:6090;&#10;top:4864;&#10;width:5052;&#10;height:3104;" fillcolor="#F3EDE2" stroked="f" strokeweight="1.0pt">
                  <v:stroke color="#000000"/>
                </v:rect>
                <v:rect type="#_x0000_t1" id="矩形 58" o:spid="_x0000_s58" style="position:absolute;&#10;left:6364;&#10;top:5137;&#10;width:818;&#10;height:818;" fillcolor="#315F7A" stroked="f" strokeweight="1.0pt">
                  <v:stroke color="#000000"/>
                </v:rect>
                <v:shape type="#_x0000_t75" id="图片 59" o:spid="_x0000_s59" style="position:absolute;&#10;left:6605;&#10;top:5388;&#10;width:337;&#10;height:319;" filled="f" stroked="f" strokeweight="1.0pt">
                  <v:imagedata r:id="rId5" o:title="5019913441772952879216"/>
                  <o:lock aspectratio="t"/>
                  <v:stroke color="#000000"/>
                </v:shape>
                <v:shape type="#_x0000_t202" id="文本框 60" o:spid="_x0000_s60" style="position:absolute;&#10;left:6090;&#10;top:4864;&#10;width:5052;&#10;height:3104;&#10;mso-wrap-style:square;" filled="f" stroked="f" strokeweight="1.0pt">
                  <v:textbox id="857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3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4"/>
                          </w:rPr>
                          <w:t>Express.js</w:t>
                        </w:r>
                        <w:r>
                          <w:rPr>
                            <w:rFonts w:ascii="Arial" w:hAnsi="Arial"/>
                            <w:color w:val="2B4150"/>
                            <w:spacing w:val="34"/>
                            <w:w w:val="10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Framework</w:t>
                        </w:r>
                      </w:p>
                      <w:p>
                        <w:pPr>
                          <w:spacing w:before="273" w:line="346" w:lineRule="auto"/>
                          <w:ind w:left="273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RESTful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API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routing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middleware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pipeline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endpoint</w:t>
                        </w:r>
                        <w:r>
                          <w:rPr>
                            <w:i/>
                            <w:color w:val="2B4150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structure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9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2284730</wp:posOffset>
                </wp:positionV>
                <wp:extent cx="3208020" cy="1971040"/>
                <wp:effectExtent l="0" t="0" r="0" b="0"/>
                <wp:wrapTopAndBottom/>
                <wp:docPr id="61" name="组合 6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2" name="组合 62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3" name="矩形 63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4" name="矩形 64"/>
                        <wps:cNvSpPr/>
                        <wps:spPr>
                          <a:xfrm rot="0">
                            <a:off x="172084" y="172719"/>
                            <a:ext cx="521335" cy="521334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66" name="图片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35915" y="320674"/>
                            <a:ext cx="194309" cy="225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67" name="文本框 67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68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2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4"/>
                                </w:rPr>
                                <w:t>MongoDB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9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Storage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2" w:right="608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7"/>
                                </w:rPr>
                                <w:t xml:space="preserve">NoSQL flexibility with schema-friendly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document-based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69" o:spid="_x0000_s69" coordorigin="765,8240" coordsize="5052,3104" style="position:absolute;&#10;margin-left:38.25pt;&#10;margin-top:179.90001pt;&#10;width:252.59999pt;&#10;height:155.20001pt;&#10;z-index:79;&#10;mso-position-horizontal:absolute;&#10;mso-position-horizontal-relative:page;&#10;mso-position-vertical:absolute;&#10;mso-wrap-distance-left:0.0pt;&#10;mso-wrap-distance-right:0.0pt;">
                <v:rect type="#_x0000_t1" id="矩形 70" o:spid="_x0000_s70" style="position:absolute;&#10;left:765;&#10;top:8240;&#10;width:5051;&#10;height:3103;" fillcolor="#F3EDE2" stroked="f" strokeweight="1.0pt">
                  <v:stroke color="#000000"/>
                </v:rect>
                <v:rect type="#_x0000_t1" id="矩形 71" o:spid="_x0000_s71" style="position:absolute;&#10;left:1036;&#10;top:8512;&#10;width:821;&#10;height:820;" fillcolor="#315F7A" stroked="f" strokeweight="1.0pt">
                  <v:stroke color="#000000"/>
                </v:rect>
                <v:shape type="#_x0000_t75" id="图片 72" o:spid="_x0000_s72" style="position:absolute;&#10;left:1294;&#10;top:8745;&#10;width:305;&#10;height:354;" filled="f" stroked="f" strokeweight="1.0pt">
                  <v:imagedata r:id="rId7" o:title="3396046501772952879228"/>
                  <o:lock aspectratio="t"/>
                  <v:stroke color="#000000"/>
                </v:shape>
                <v:shape type="#_x0000_t202" id="文本框 73" o:spid="_x0000_s73" style="position:absolute;&#10;left:765;&#10;top:8240;&#10;width:5051;&#10;height:3103;&#10;mso-wrap-style:square;" filled="f" stroked="f" strokeweight="1.0pt">
                  <v:textbox id="859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2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4"/>
                          </w:rPr>
                          <w:t>MongoDB</w:t>
                        </w:r>
                        <w:r>
                          <w:rPr>
                            <w:rFonts w:ascii="Arial" w:hAnsi="Arial"/>
                            <w:color w:val="2B4150"/>
                            <w:spacing w:val="19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Storage</w:t>
                        </w:r>
                      </w:p>
                      <w:p>
                        <w:pPr>
                          <w:spacing w:before="273" w:line="346" w:lineRule="auto"/>
                          <w:ind w:left="272" w:right="608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7"/>
                          </w:rPr>
                          <w:t xml:space="preserve">NoSQL flexibility with schema-friendly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document-based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persistence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0" behindDoc="1" locked="0" layoutInCell="1" hidden="0" allowOverlap="1">
                <wp:simplePos x="0" y="0"/>
                <wp:positionH relativeFrom="page">
                  <wp:posOffset>3867784</wp:posOffset>
                </wp:positionH>
                <wp:positionV relativeFrom="paragraph">
                  <wp:posOffset>2284730</wp:posOffset>
                </wp:positionV>
                <wp:extent cx="3208020" cy="1971040"/>
                <wp:effectExtent l="0" t="0" r="0" b="0"/>
                <wp:wrapTopAndBottom/>
                <wp:docPr id="74" name="组合 7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5" name="组合 75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6" name="矩形 76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7" name="矩形 77"/>
                        <wps:cNvSpPr/>
                        <wps:spPr>
                          <a:xfrm rot="0">
                            <a:off x="173355" y="172719"/>
                            <a:ext cx="520065" cy="521334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79" name="图片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40360" y="320674"/>
                            <a:ext cx="186690" cy="225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80" name="文本框 80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1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3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4"/>
                                </w:rPr>
                                <w:t>JWT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3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Authentication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3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Stateless, secure token-based authentication</w:t>
                              </w:r>
                              <w:r>
                                <w:rPr>
                                  <w:i/>
                                  <w:color w:val="2B4150"/>
                                  <w:spacing w:val="-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encrypted</w:t>
                              </w:r>
                              <w:r>
                                <w:rPr>
                                  <w:i/>
                                  <w:color w:val="2B4150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claims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2" o:spid="_x0000_s82" coordorigin="6090,8240" coordsize="5052,3104" style="position:absolute;&#10;margin-left:304.55pt;&#10;margin-top:179.90001pt;&#10;width:252.6pt;&#10;height:155.20001pt;&#10;z-index:80;&#10;mso-position-horizontal:absolute;&#10;mso-position-horizontal-relative:page;&#10;mso-position-vertical:absolute;&#10;mso-wrap-distance-left:0.0pt;&#10;mso-wrap-distance-right:0.0pt;">
                <v:rect type="#_x0000_t1" id="矩形 83" o:spid="_x0000_s83" style="position:absolute;&#10;left:6090;&#10;top:8240;&#10;width:5052;&#10;height:3103;" fillcolor="#F3EDE2" stroked="f" strokeweight="1.0pt">
                  <v:stroke color="#000000"/>
                </v:rect>
                <v:rect type="#_x0000_t1" id="矩形 84" o:spid="_x0000_s84" style="position:absolute;&#10;left:6364;&#10;top:8512;&#10;width:818;&#10;height:820;" fillcolor="#315F7A" stroked="f" strokeweight="1.0pt">
                  <v:stroke color="#000000"/>
                </v:rect>
                <v:shape type="#_x0000_t75" id="图片 85" o:spid="_x0000_s85" style="position:absolute;&#10;left:6627;&#10;top:8745;&#10;width:294;&#10;height:354;" filled="f" stroked="f" strokeweight="1.0pt">
                  <v:imagedata r:id="rId9" o:title="7977692221772952879240"/>
                  <o:lock aspectratio="t"/>
                  <v:stroke color="#000000"/>
                </v:shape>
                <v:shape type="#_x0000_t202" id="文本框 86" o:spid="_x0000_s86" style="position:absolute;&#10;left:6090;&#10;top:8240;&#10;width:5052;&#10;height:3103;&#10;mso-wrap-style:square;" filled="f" stroked="f" strokeweight="1.0pt">
                  <v:textbox id="861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3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4"/>
                          </w:rPr>
                          <w:t>JWT</w:t>
                        </w:r>
                        <w:r>
                          <w:rPr>
                            <w:rFonts w:ascii="Arial" w:hAnsi="Arial"/>
                            <w:color w:val="2B4150"/>
                            <w:spacing w:val="3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Authentication</w:t>
                        </w:r>
                      </w:p>
                      <w:p>
                        <w:pPr>
                          <w:spacing w:before="273" w:line="346" w:lineRule="auto"/>
                          <w:ind w:left="273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Stateless, secure token-based authentication</w:t>
                        </w:r>
                        <w:r>
                          <w:rPr>
                            <w:i/>
                            <w:color w:val="2B4150"/>
                            <w:spacing w:val="-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encrypted</w:t>
                        </w:r>
                        <w:r>
                          <w:rPr>
                            <w:i/>
                            <w:color w:val="2B4150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claims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8"/>
        <w:rPr>
          <w:sz w:val="21"/>
        </w:rPr>
      </w:pPr>
    </w:p>
    <w:p>
      <w:pPr>
        <w:pStyle w:val="15"/>
        <w:rPr>
          <w:sz w:val="20"/>
        </w:rPr>
      </w:pPr>
    </w:p>
    <w:p>
      <w:pPr>
        <w:pStyle w:val="15"/>
        <w:spacing w:before="11"/>
        <w:rPr>
          <w:sz w:val="22"/>
        </w:rPr>
      </w:pPr>
    </w:p>
    <w:p>
      <w:p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7" name="矩形 8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88" o:spid="_x0000_s88" fillcolor="#FFFBF5" stroked="f" strokeweight="1.0pt" style="position:absolute;&#10;margin-left:0.0pt;&#10;margin-top:0.0pt;&#10;width:595.45pt;&#10;height:841.7pt;&#10;z-index:-52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1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89" name="组合 8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0" name="组合 90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2" name="图片 92">
                            <a:hlinkClick r:id="rId11"/>
                          </pic:cNvPr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3" name="矩形 93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4" name="矩形 94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95" o:spid="_x0000_s95" coordorigin="8948,15943" coordsize="2961,820" style="position:absolute;&#10;margin-left:447.44998pt;&#10;margin-top:797.1501pt;&#10;width:148.09999pt;&#10;height:41.049973pt;&#10;z-index:81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96" o:spid="_x0000_s96" style="position:absolute;&#10;left:9088;&#10;top:16077;&#10;width:2712;&#10;height:648;" filled="f" stroked="f" strokeweight="1.0pt" href="https://gamma.app/?utm_source=made-with-gamma">
                  <v:imagedata r:id="rId12" o:title="8557065421772952879267"/>
                  <o:lock aspectratio="t"/>
                  <v:stroke color="#000000"/>
                </v:shape>
                <v:rect type="#_x0000_t1" id="矩形 97" o:spid="_x0000_s97" style="position:absolute;&#10;left:8948;&#10;top:15943;&#10;width:2961;&#10;height:820;" fillcolor="#FFFFFF" stroked="f" strokeweight="1.0pt">
                  <v:stroke color="#000000"/>
                </v:rect>
                <v:rect type="#_x0000_t1" id="矩形 98" o:spid="_x0000_s98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  <w:w w:val="104"/>
        </w:rPr>
        <w:t>Key</w:t>
      </w:r>
      <w:r>
        <w:rPr>
          <w:color w:val="124E73"/>
          <w:spacing w:val="9"/>
          <w:w w:val="104"/>
        </w:rPr>
        <w:t xml:space="preserve"> </w:t>
      </w:r>
      <w:r>
        <w:rPr>
          <w:color w:val="124E73"/>
          <w:spacing w:val="-2"/>
          <w:w w:val="104"/>
        </w:rPr>
        <w:t>Technologies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line="346" w:lineRule="auto"/>
        <w:ind w:right="38"/>
        <w:rPr>
          <w:i/>
          <w:sz w:val="27"/>
        </w:rPr>
      </w:pPr>
      <w:r>
        <w:rPr>
          <w:i/>
          <w:color w:val="2B4150"/>
          <w:w w:val="110"/>
          <w:sz w:val="27"/>
        </w:rPr>
        <w:t xml:space="preserve">Mongoose for schema modeling and </w:t>
      </w:r>
      <w:r>
        <w:rPr>
          <w:i/>
          <w:color w:val="2B4150"/>
          <w:spacing w:val="-2"/>
          <w:w w:val="115"/>
          <w:sz w:val="27"/>
        </w:rPr>
        <w:t>validation</w:t>
      </w: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line="303" w:lineRule="exact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Bcrypt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 secure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password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hashing</w:t>
      </w: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before="132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Thunder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Client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</w:t>
      </w:r>
      <w:r>
        <w:rPr>
          <w:i/>
          <w:color w:val="2B4150"/>
          <w:spacing w:val="-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API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testing</w:t>
      </w:r>
    </w:p>
    <w:p>
      <w:pPr>
        <w:pStyle w:val="2"/>
      </w:pPr>
      <w:r>
        <w:br w:type="column"/>
      </w:r>
      <w:r>
        <w:rPr>
          <w:color w:val="124E73"/>
        </w:rPr>
        <w:t>Technical</w:t>
      </w:r>
      <w:r>
        <w:rPr>
          <w:color w:val="124E73"/>
          <w:spacing w:val="-1"/>
        </w:rPr>
        <w:t xml:space="preserve"> </w:t>
      </w:r>
      <w:r>
        <w:rPr>
          <w:color w:val="124E73"/>
          <w:spacing w:val="-2"/>
          <w:w w:val="104"/>
        </w:rPr>
        <w:t>Rationale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 w:right="331"/>
      </w:pPr>
      <w:r>
        <w:rPr>
          <w:color w:val="2B4150"/>
          <w:w w:val="115"/>
        </w:rPr>
        <w:t>This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lightweight,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fast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optimized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 micro-goal tracking with horizontal scalability and rapid development cycles.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789" w:equalWidth="0">
            <w:col w:w="4741" w:space="789"/>
            <w:col w:w="5190"/>
          </w:cols>
          <w:docGrid w:linePitch="312" w:charSpace="0"/>
        </w:sectPr>
      </w:pPr>
    </w:p>
    <w:p>
      <w:pPr>
        <w:spacing w:before="39"/>
        <w:ind w:left="145"/>
        <w:rPr>
          <w:rFonts w:ascii="Arial" w:hAnsi="Arial"/>
          <w:sz w:val="66"/>
        </w:rPr>
      </w:pPr>
      <w:r>
        <mc:AlternateContent>
          <mc:Choice Requires="wps">
            <w:drawing>
              <wp:anchor distT="0" distB="0" distL="114298" distR="114298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9" name="矩形 9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00" o:spid="_x0000_s100" fillcolor="#FFFBF5" stroked="f" strokeweight="1.0pt" style="position:absolute;&#10;margin-left:0.0pt;&#10;margin-top:0.0pt;&#10;width:595.45pt;&#10;height:841.7pt;&#10;z-index:-51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3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101" name="组合 10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2" name="组合 102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04" name="图片 104">
                            <a:hlinkClick r:id="rId14"/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5" name="矩形 105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6" name="矩形 106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07" o:spid="_x0000_s107" coordorigin="8948,15943" coordsize="2961,820" style="position:absolute;&#10;margin-left:447.44998pt;&#10;margin-top:797.1501pt;&#10;width:148.09999pt;&#10;height:41.049973pt;&#10;z-index:8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08" o:spid="_x0000_s108" style="position:absolute;&#10;left:9088;&#10;top:16077;&#10;width:2712;&#10;height:648;" filled="f" stroked="f" strokeweight="1.0pt" href="https://gamma.app/?utm_source=made-with-gamma">
                  <v:imagedata r:id="rId15" o:title="2738528741772952879314"/>
                  <o:lock aspectratio="t"/>
                  <v:stroke color="#000000"/>
                </v:shape>
                <v:rect type="#_x0000_t1" id="矩形 109" o:spid="_x0000_s109" style="position:absolute;&#10;left:8948;&#10;top:15943;&#10;width:2961;&#10;height:820;" fillcolor="#FFFFFF" stroked="f" strokeweight="1.0pt">
                  <v:stroke color="#000000"/>
                </v:rect>
                <v:rect type="#_x0000_t1" id="矩形 110" o:spid="_x0000_s110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w w:val="104"/>
          <w:sz w:val="66"/>
        </w:rPr>
        <w:t>High-Level</w:t>
      </w:r>
      <w:r>
        <w:rPr>
          <w:rFonts w:ascii="Arial" w:hAnsi="Arial"/>
          <w:color w:val="124E73"/>
          <w:spacing w:val="12"/>
          <w:w w:val="104"/>
          <w:sz w:val="66"/>
        </w:rPr>
        <w:t xml:space="preserve"> </w:t>
      </w:r>
      <w:r>
        <w:rPr>
          <w:rFonts w:ascii="Arial" w:hAnsi="Arial"/>
          <w:color w:val="124E73"/>
          <w:w w:val="104"/>
          <w:sz w:val="66"/>
        </w:rPr>
        <w:t>System</w:t>
      </w:r>
      <w:r>
        <w:rPr>
          <w:rFonts w:ascii="Arial" w:hAnsi="Arial"/>
          <w:color w:val="124E73"/>
          <w:spacing w:val="15"/>
          <w:w w:val="104"/>
          <w:sz w:val="66"/>
        </w:rPr>
        <w:t xml:space="preserve"> </w:t>
      </w:r>
      <w:r>
        <w:rPr>
          <w:rFonts w:ascii="Arial" w:hAnsi="Arial"/>
          <w:color w:val="124E73"/>
          <w:spacing w:val="-2"/>
          <w:w w:val="104"/>
          <w:sz w:val="66"/>
        </w:rPr>
        <w:t>Structure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4"/>
        <w:rPr>
          <w:rFonts w:ascii="Arial" w:hAnsi="Arial"/>
          <w:i w:val="0"/>
          <w:sz w:val="29"/>
        </w:rPr>
      </w:pPr>
      <w:r>
        <mc:AlternateContent>
          <mc:Choice Requires="wps">
            <w:drawing>
              <wp:anchor distT="0" distB="0" distL="0" distR="0" simplePos="0" relativeHeight="82" behindDoc="1" locked="0" layoutInCell="1" hidden="0" allowOverlap="1">
                <wp:simplePos x="0" y="0"/>
                <wp:positionH relativeFrom="page">
                  <wp:posOffset>1304290</wp:posOffset>
                </wp:positionH>
                <wp:positionV relativeFrom="paragraph">
                  <wp:posOffset>229235</wp:posOffset>
                </wp:positionV>
                <wp:extent cx="4953000" cy="3644265"/>
                <wp:effectExtent l="0" t="0" r="0" b="0"/>
                <wp:wrapTopAndBottom/>
                <wp:docPr id="111" name="组合 111" descr="preencoded.png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2" name="组合 112"/>
                      <wpg:cNvGrpSpPr/>
                      <wpg:grpSpPr>
                        <a:xfrm rot="0">
                          <a:off x="0" y="0"/>
                          <a:ext cx="4953000" cy="3644265"/>
                          <a:chOff x="0" y="0"/>
                          <a:chExt cx="4953000" cy="36442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14" name="图片 11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53000" cy="36442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5" name="文本框 115"/>
                        <wps:cNvSpPr/>
                        <wps:spPr>
                          <a:xfrm rot="0">
                            <a:off x="982979" y="505460"/>
                            <a:ext cx="892175" cy="3505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6">
                          <w:txbxContent>
                            <w:p>
                              <w:pPr>
                                <w:spacing w:line="251" w:lineRule="exact"/>
                                <w:ind w:left="74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Mongoose</w:t>
                              </w:r>
                            </w:p>
                            <w:p>
                              <w:pPr>
                                <w:spacing w:before="33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7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sz w:val="23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文本框 117"/>
                        <wps:cNvSpPr/>
                        <wps:spPr>
                          <a:xfrm rot="0">
                            <a:off x="2322830" y="1222375"/>
                            <a:ext cx="845185" cy="1619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8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2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104"/>
                                  <w:sz w:val="23"/>
                                </w:rPr>
                                <w:t>API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文本框 119"/>
                        <wps:cNvSpPr/>
                        <wps:spPr>
                          <a:xfrm rot="0">
                            <a:off x="739140" y="2181225"/>
                            <a:ext cx="692785" cy="1619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0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95"/>
                                  <w:sz w:val="23"/>
                                </w:rPr>
                                <w:t>Client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104"/>
                                  <w:sz w:val="23"/>
                                </w:rPr>
                                <w:t>App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文本框 121"/>
                        <wps:cNvSpPr/>
                        <wps:spPr>
                          <a:xfrm rot="0">
                            <a:off x="3691890" y="2077084"/>
                            <a:ext cx="871855" cy="3505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2">
                          <w:txbxContent>
                            <w:p>
                              <w:pPr>
                                <w:spacing w:line="251" w:lineRule="exact"/>
                                <w:ind w:right="14"/>
                                <w:jc w:val="center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4"/>
                                  <w:w w:val="110"/>
                                  <w:sz w:val="23"/>
                                </w:rPr>
                                <w:t>Auth</w:t>
                              </w:r>
                            </w:p>
                            <w:p>
                              <w:pPr>
                                <w:spacing w:before="33"/>
                                <w:ind w:right="18"/>
                                <w:jc w:val="center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Middleware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文本框 123"/>
                        <wps:cNvSpPr/>
                        <wps:spPr>
                          <a:xfrm rot="0">
                            <a:off x="2480310" y="2809875"/>
                            <a:ext cx="555625" cy="1619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4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04"/>
                                  <w:sz w:val="23"/>
                                </w:rPr>
                                <w:t>Routers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25" o:spid="_x0000_s125" coordorigin="2054,2069" coordsize="7800,5739" alt="preencoded.png" style="position:absolute;&#10;margin-left:102.700005pt;&#10;margin-top:18.05pt;&#10;width:390.0pt;&#10;height:286.95pt;&#10;z-index:82;&#10;mso-position-horizontal:absolute;&#10;mso-position-horizontal-relative:page;&#10;mso-position-vertical:absolute;&#10;mso-wrap-distance-left:0.0pt;&#10;mso-wrap-distance-right:0.0pt;">
                <v:shape type="#_x0000_t75" id="图片 126" o:spid="_x0000_s126" alt="preencoded.png" style="position:absolute;&#10;left:2054;&#10;top:2069;&#10;width:7800;&#10;height:5739;" filled="f" stroked="f" strokeweight="1.0pt">
                  <v:imagedata r:id="rId17" o:title="8911335831772952879334"/>
                  <o:lock aspectratio="t"/>
                  <v:stroke color="#000000"/>
                </v:shape>
                <v:shape type="#_x0000_t202" id="文本框 127" o:spid="_x0000_s127" style="position:absolute;&#10;left:3602;&#10;top:2865;&#10;width:1404;&#10;height:552;&#10;mso-wrap-style:square;" filled="f" stroked="f" strokeweight="1.0pt">
                  <v:textbox id="865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ind w:left="74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15"/>
                            <w:sz w:val="23"/>
                          </w:rPr>
                          <w:t>Mongoose</w:t>
                        </w:r>
                      </w:p>
                      <w:p>
                        <w:pPr>
                          <w:spacing w:before="33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75"/>
                            <w:sz w:val="23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2"/>
                            <w:sz w:val="23"/>
                          </w:rPr>
                          <w:t>MongoDB</w:t>
                        </w:r>
                      </w:p>
                    </w:txbxContent>
                  </v:textbox>
                  <v:stroke color="#000000"/>
                </v:shape>
                <v:shape type="#_x0000_t202" id="文本框 128" o:spid="_x0000_s128" style="position:absolute;&#10;left:5712;&#10;top:3994;&#10;width:1330;&#10;height:254;&#10;mso-wrap-style:square;" filled="f" stroked="f" strokeweight="1.0pt">
                  <v:textbox id="866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z w:val="23"/>
                          </w:rPr>
                          <w:t>Express</w:t>
                        </w:r>
                        <w:r>
                          <w:rPr>
                            <w:rFonts w:ascii="Arial" w:hAnsi="Arial"/>
                            <w:color w:val="FFFFFF"/>
                            <w:spacing w:val="2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104"/>
                            <w:sz w:val="23"/>
                          </w:rPr>
                          <w:t>API</w:t>
                        </w:r>
                      </w:p>
                    </w:txbxContent>
                  </v:textbox>
                  <v:stroke color="#000000"/>
                </v:shape>
                <v:shape type="#_x0000_t202" id="文本框 129" o:spid="_x0000_s129" style="position:absolute;&#10;left:3218;&#10;top:5504;&#10;width:1091;&#10;height:255;&#10;mso-wrap-style:square;" filled="f" stroked="f" strokeweight="1.0pt">
                  <v:textbox id="867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95"/>
                            <w:sz w:val="23"/>
                          </w:rPr>
                          <w:t>Client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104"/>
                            <w:sz w:val="23"/>
                          </w:rPr>
                          <w:t>App</w:t>
                        </w:r>
                      </w:p>
                    </w:txbxContent>
                  </v:textbox>
                  <v:stroke color="#000000"/>
                </v:shape>
                <v:shape type="#_x0000_t202" id="文本框 130" o:spid="_x0000_s130" style="position:absolute;&#10;left:7867;&#10;top:5340;&#10;width:1373;&#10;height:552;&#10;mso-wrap-style:square;" filled="f" stroked="f" strokeweight="1.0pt">
                  <v:textbox id="868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ind w:right="14"/>
                          <w:jc w:val="center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4"/>
                            <w:w w:val="110"/>
                            <w:sz w:val="23"/>
                          </w:rPr>
                          <w:t>Auth</w:t>
                        </w:r>
                      </w:p>
                      <w:p>
                        <w:pPr>
                          <w:spacing w:before="33"/>
                          <w:ind w:right="18"/>
                          <w:jc w:val="center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15"/>
                            <w:sz w:val="23"/>
                          </w:rPr>
                          <w:t>Middleware</w:t>
                        </w:r>
                      </w:p>
                    </w:txbxContent>
                  </v:textbox>
                  <v:stroke color="#000000"/>
                </v:shape>
                <v:shape type="#_x0000_t202" id="文本框 131" o:spid="_x0000_s131" style="position:absolute;&#10;left:5960;&#10;top:6494;&#10;width:875;&#10;height:254;&#10;mso-wrap-style:square;" filled="f" stroked="f" strokeweight="1.0pt">
                  <v:textbox id="869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04"/>
                            <w:sz w:val="23"/>
                          </w:rPr>
                          <w:t>Routers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6"/>
        <w:rPr>
          <w:rFonts w:ascii="Arial" w:hAnsi="Arial"/>
          <w:i w:val="0"/>
          <w:sz w:val="21"/>
        </w:rPr>
      </w:pPr>
    </w:p>
    <w:p>
      <w:pPr>
        <w:pStyle w:val="3"/>
        <w:spacing w:before="82"/>
      </w:pPr>
      <w:r>
        <w:drawing>
          <wp:anchor distT="0" distB="0" distL="0" distR="0" simplePos="0" relativeHeight="84" behindDoc="0" locked="0" layoutInCell="1" hidden="0" allowOverlap="1">
            <wp:simplePos x="0" y="0"/>
            <wp:positionH relativeFrom="page">
              <wp:posOffset>473962</wp:posOffset>
            </wp:positionH>
            <wp:positionV relativeFrom="paragraph">
              <wp:posOffset>-117388</wp:posOffset>
            </wp:positionV>
            <wp:extent cx="845818" cy="5073396"/>
            <wp:effectExtent l="0" t="0" r="0" b="0"/>
            <wp:wrapNone/>
            <wp:docPr id="132" name="图片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图片 1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818" cy="507339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color w:val="2B4150"/>
          <w:w w:val="95"/>
        </w:rPr>
        <w:t>Client</w:t>
      </w:r>
      <w:r>
        <w:rPr>
          <w:color w:val="2B4150"/>
          <w:spacing w:val="4"/>
        </w:rPr>
        <w:t xml:space="preserve"> </w:t>
      </w:r>
      <w:r>
        <w:rPr>
          <w:color w:val="2B4150"/>
          <w:spacing w:val="-2"/>
          <w:w w:val="95"/>
        </w:rPr>
        <w:t>Layer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Frontend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application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with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JWT</w:t>
      </w:r>
      <w:r>
        <w:rPr>
          <w:i/>
          <w:color w:val="2B4150"/>
          <w:spacing w:val="14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tokens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</w:rPr>
        <w:t>Express</w:t>
      </w:r>
      <w:r>
        <w:rPr>
          <w:color w:val="2B4150"/>
          <w:spacing w:val="12"/>
          <w:w w:val="104"/>
        </w:rPr>
        <w:t xml:space="preserve"> </w:t>
      </w:r>
      <w:r>
        <w:rPr>
          <w:color w:val="2B4150"/>
          <w:spacing w:val="-5"/>
          <w:w w:val="104"/>
        </w:rPr>
        <w:t>API</w:t>
      </w:r>
    </w:p>
    <w:p>
      <w:pPr>
        <w:spacing w:before="259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Routing,</w:t>
      </w:r>
      <w:r>
        <w:rPr>
          <w:i/>
          <w:color w:val="2B4150"/>
          <w:spacing w:val="2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middleware,</w:t>
      </w:r>
      <w:r>
        <w:rPr>
          <w:i/>
          <w:color w:val="2B4150"/>
          <w:spacing w:val="3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error</w:t>
      </w:r>
      <w:r>
        <w:rPr>
          <w:i/>
          <w:color w:val="2B4150"/>
          <w:spacing w:val="23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handling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w w:val="110"/>
        </w:rPr>
        <w:t>Auth</w:t>
      </w:r>
      <w:r>
        <w:rPr>
          <w:color w:val="2B4150"/>
          <w:spacing w:val="-7"/>
          <w:w w:val="110"/>
        </w:rPr>
        <w:t xml:space="preserve"> </w:t>
      </w:r>
      <w:r>
        <w:rPr>
          <w:color w:val="2B4150"/>
          <w:spacing w:val="-2"/>
          <w:w w:val="115"/>
        </w:rPr>
        <w:t>Middleware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Token</w:t>
      </w:r>
      <w:r>
        <w:rPr>
          <w:i/>
          <w:color w:val="2B4150"/>
          <w:spacing w:val="6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verification</w:t>
      </w:r>
      <w:r>
        <w:rPr>
          <w:i/>
          <w:color w:val="2B4150"/>
          <w:spacing w:val="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user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context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spacing w:val="-2"/>
          <w:w w:val="115"/>
        </w:rPr>
        <w:t>Mongoose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Schema</w:t>
      </w:r>
      <w:r>
        <w:rPr>
          <w:i/>
          <w:color w:val="2B4150"/>
          <w:spacing w:val="15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validation</w:t>
      </w:r>
      <w:r>
        <w:rPr>
          <w:i/>
          <w:color w:val="2B4150"/>
          <w:spacing w:val="2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persistence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spacing w:val="-2"/>
          <w:w w:val="115"/>
        </w:rPr>
        <w:t>MongoDB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Data</w:t>
      </w:r>
      <w:r>
        <w:rPr>
          <w:i/>
          <w:color w:val="2B4150"/>
          <w:spacing w:val="1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storage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0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retrieval</w:t>
      </w:r>
    </w:p>
    <w:p>
      <w:pPr>
        <w:rPr>
          <w:sz w:val="26"/>
        </w:rPr>
        <w:sectPr>
          <w:pgSz w:w="11920" w:h="16840"/>
          <w:pgMar w:top="680" w:right="600" w:bottom="0" w:left="600" w:header="720" w:footer="720" w:gutter="0"/>
          <w:docGrid w:linePitch="312" w:charSpace="0"/>
        </w:sectPr>
      </w:pPr>
    </w:p>
    <w:p>
      <w:pPr>
        <w:spacing w:before="48"/>
        <w:ind w:left="117"/>
        <w:rPr>
          <w:rFonts w:ascii="Arial" w:hAnsi="Arial"/>
          <w:sz w:val="64"/>
        </w:rPr>
      </w:pPr>
      <w:r>
        <mc:AlternateContent>
          <mc:Choice Requires="wps">
            <w:drawing>
              <wp:anchor distT="0" distB="0" distL="114298" distR="114298" simplePos="0" relativeHeight="5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5" name="矩形 13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36" o:spid="_x0000_s136" fillcolor="#FFFBF5" stroked="f" strokeweight="1.0pt" style="position:absolute;&#10;margin-left:0.0pt;&#10;margin-top:0.0pt;&#10;width:595.45pt;&#10;height:841.7pt;&#10;z-index:-50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1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137" name="组合 13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8" name="组合 138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40" name="图片 140">
                            <a:hlinkClick r:id="rId20"/>
                          </pic:cNvPr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41" name="矩形 141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42" name="矩形 142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43" o:spid="_x0000_s143" coordorigin="8948,15943" coordsize="2961,820" style="position:absolute;&#10;margin-left:447.44998pt;&#10;margin-top:797.1501pt;&#10;width:148.09999pt;&#10;height:41.049973pt;&#10;z-index:91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44" o:spid="_x0000_s144" style="position:absolute;&#10;left:9088;&#10;top:16077;&#10;width:2712;&#10;height:648;" filled="f" stroked="f" strokeweight="1.0pt" href="https://gamma.app/?utm_source=made-with-gamma">
                  <v:imagedata r:id="rId21" o:title="7665543751772952879418"/>
                  <o:lock aspectratio="t"/>
                  <v:stroke color="#000000"/>
                </v:shape>
                <v:rect type="#_x0000_t1" id="矩形 145" o:spid="_x0000_s145" style="position:absolute;&#10;left:8948;&#10;top:15943;&#10;width:2961;&#10;height:820;" fillcolor="#FFFFFF" stroked="f" strokeweight="1.0pt">
                  <v:stroke color="#000000"/>
                </v:rect>
                <v:rect type="#_x0000_t1" id="矩形 146" o:spid="_x0000_s146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w w:val="104"/>
          <w:sz w:val="64"/>
        </w:rPr>
        <w:t>Component</w:t>
      </w:r>
      <w:r>
        <w:rPr>
          <w:rFonts w:ascii="Arial" w:hAnsi="Arial"/>
          <w:color w:val="124E73"/>
          <w:spacing w:val="44"/>
          <w:w w:val="104"/>
          <w:sz w:val="64"/>
        </w:rPr>
        <w:t xml:space="preserve"> </w:t>
      </w:r>
      <w:r>
        <w:rPr>
          <w:rFonts w:ascii="Arial" w:hAnsi="Arial"/>
          <w:color w:val="124E73"/>
          <w:spacing w:val="-2"/>
          <w:w w:val="104"/>
          <w:sz w:val="64"/>
        </w:rPr>
        <w:t>Responsibilities</w:t>
      </w:r>
    </w:p>
    <w:p>
      <w:pPr>
        <w:spacing w:before="603"/>
        <w:ind w:left="117"/>
        <w:rPr>
          <w:i/>
          <w:sz w:val="25"/>
        </w:rPr>
      </w:pPr>
      <w:r>
        <w:rPr>
          <w:i/>
          <w:color w:val="2B4150"/>
          <w:w w:val="110"/>
          <w:sz w:val="25"/>
        </w:rPr>
        <w:t>Each</w:t>
      </w:r>
      <w:r>
        <w:rPr>
          <w:i/>
          <w:color w:val="2B4150"/>
          <w:spacing w:val="21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architectural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component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has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clearly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defined</w:t>
      </w:r>
      <w:r>
        <w:rPr>
          <w:i/>
          <w:color w:val="2B4150"/>
          <w:spacing w:val="19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responsibilities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that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promote</w:t>
      </w:r>
      <w:r>
        <w:rPr>
          <w:i/>
          <w:color w:val="2B4150"/>
          <w:spacing w:val="16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separation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of</w:t>
      </w:r>
      <w:r>
        <w:rPr>
          <w:i/>
          <w:color w:val="2B4150"/>
          <w:spacing w:val="18"/>
          <w:w w:val="110"/>
          <w:sz w:val="25"/>
        </w:rPr>
        <w:t xml:space="preserve"> </w:t>
      </w:r>
      <w:r>
        <w:rPr>
          <w:i/>
          <w:color w:val="2B4150"/>
          <w:spacing w:val="-2"/>
          <w:w w:val="110"/>
          <w:sz w:val="25"/>
        </w:rPr>
        <w:t>concerns</w:t>
      </w:r>
    </w:p>
    <w:p>
      <w:pPr>
        <w:spacing w:before="119"/>
        <w:ind w:left="117"/>
        <w:rPr>
          <w:i/>
          <w:sz w:val="25"/>
        </w:rPr>
      </w:pPr>
      <w:r>
        <w:rPr>
          <w:i/>
          <w:color w:val="2B4150"/>
          <w:w w:val="115"/>
          <w:sz w:val="25"/>
        </w:rPr>
        <w:t>and</w:t>
      </w:r>
      <w:r>
        <w:rPr>
          <w:i/>
          <w:color w:val="2B4150"/>
          <w:spacing w:val="-7"/>
          <w:w w:val="115"/>
          <w:sz w:val="25"/>
        </w:rPr>
        <w:t xml:space="preserve"> </w:t>
      </w:r>
      <w:r>
        <w:rPr>
          <w:i/>
          <w:color w:val="2B4150"/>
          <w:spacing w:val="-2"/>
          <w:w w:val="120"/>
          <w:sz w:val="25"/>
        </w:rPr>
        <w:t>maintainability.</w:t>
      </w:r>
    </w:p>
    <w:p>
      <w:pPr>
        <w:pStyle w:val="15"/>
        <w:rPr>
          <w:sz w:val="24"/>
        </w:rPr>
      </w:pPr>
      <w:r>
        <mc:AlternateContent>
          <mc:Choice Requires="wps">
            <w:drawing>
              <wp:anchor distT="0" distB="0" distL="0" distR="0" simplePos="0" relativeHeight="85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200025</wp:posOffset>
                </wp:positionV>
                <wp:extent cx="6650990" cy="1214755"/>
                <wp:effectExtent l="0" t="0" r="0" b="0"/>
                <wp:wrapTopAndBottom/>
                <wp:docPr id="147" name="组合 14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8" name="组合 148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9" name="矩形 149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50" name="矩形 150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51" name="文本框 151"/>
                        <wps:cNvSpPr/>
                        <wps:spPr>
                          <a:xfrm rot="0">
                            <a:off x="668654" y="17145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2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2"/>
                                </w:rPr>
                                <w:t>Express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6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Mounts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routers,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configures</w:t>
                              </w:r>
                              <w:r>
                                <w:rPr>
                                  <w:i/>
                                  <w:color w:val="2B4150"/>
                                  <w:spacing w:val="-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CORS</w:t>
                              </w:r>
                              <w:r>
                                <w:rPr>
                                  <w:i/>
                                  <w:color w:val="2B4150"/>
                                  <w:spacing w:val="-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i/>
                                  <w:color w:val="2B4150"/>
                                  <w:spacing w:val="-1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applies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JSON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parsers,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centralizes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error handling middleware for consistent responses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" name="文本框 153"/>
                        <wps:cNvSpPr/>
                        <wps:spPr>
                          <a:xfrm rot="0">
                            <a:off x="22225" y="17145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4">
                          <w:txbxContent>
                            <w:p>
                              <w:pPr>
                                <w:spacing w:before="2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76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55" o:spid="_x0000_s155" coordorigin="718,3486" coordsize="10474,1913" style="position:absolute;&#10;margin-left:35.9pt;&#10;margin-top:15.75pt;&#10;width:523.7pt;&#10;height:95.65pt;&#10;z-index:85;&#10;mso-position-horizontal:absolute;&#10;mso-position-horizontal-relative:page;&#10;mso-position-vertical:absolute;&#10;mso-wrap-distance-left:0.0pt;&#10;mso-wrap-distance-right:0.0pt;">
                <v:rect type="#_x0000_t1" id="矩形 156" o:spid="_x0000_s156" style="position:absolute;&#10;left:718;&#10;top:3486;&#10;width:10474;&#10;height:1913;" fillcolor="#FFFBF5" stroked="f" strokeweight="1.0pt">
                  <v:stroke color="#000000"/>
                </v:rect>
                <v:rect type="#_x0000_t1" id="矩形 157" o:spid="_x0000_s157" style="position:absolute;&#10;left:718;&#10;top:3486;&#10;width:10474;&#10;height:1913;" filled="f" stroked="t" strokeweight="1.5506362pt">
                  <v:stroke color="#D9D3C8"/>
                </v:rect>
                <v:shape type="#_x0000_t202" id="文本框 158" o:spid="_x0000_s158" style="position:absolute;&#10;left:1771;&#10;top:3513;&#10;width:9387;&#10;height:1859;&#10;mso-wrap-style:square;" fillcolor="#FFFBF5" stroked="f" strokeweight="1.0pt">
                  <v:textbox id="872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2"/>
                          </w:rPr>
                          <w:t>Express</w:t>
                        </w:r>
                        <w:r>
                          <w:rPr>
                            <w:rFonts w:ascii="Arial" w:hAnsi="Arial"/>
                            <w:color w:val="2B4150"/>
                            <w:spacing w:val="16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Application</w:t>
                        </w:r>
                      </w:p>
                      <w:p>
                        <w:pPr>
                          <w:spacing w:before="235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Mounts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routers,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configures</w:t>
                        </w:r>
                        <w:r>
                          <w:rPr>
                            <w:i/>
                            <w:color w:val="2B4150"/>
                            <w:spacing w:val="-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CORS</w:t>
                        </w:r>
                        <w:r>
                          <w:rPr>
                            <w:i/>
                            <w:color w:val="2B4150"/>
                            <w:spacing w:val="-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headers,</w:t>
                        </w:r>
                        <w:r>
                          <w:rPr>
                            <w:i/>
                            <w:color w:val="2B4150"/>
                            <w:spacing w:val="-1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applies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JSON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parsers,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centralizes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error handling middleware for consistent responses</w:t>
                        </w:r>
                      </w:p>
                    </w:txbxContent>
                  </v:textbox>
                  <v:stroke color="#000000"/>
                </v:shape>
                <v:shape type="#_x0000_t202" id="文本框 159" o:spid="_x0000_s159" style="position:absolute;&#10;left:753;&#10;top:3513;&#10;width:1017;&#10;height:1859;&#10;mso-wrap-style:square;" fillcolor="#F3EDE2" stroked="f" strokeweight="1.0pt">
                  <v:textbox id="873" inset="0mm,0mm,0mm,0mm" o:insetmode="custom" style="layout-flow:horizontal;&#10;v-text-anchor:top;">
                    <w:txbxContent>
                      <w:p>
                        <w:pPr>
                          <w:spacing w:before="2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76"/>
                            <w:sz w:val="38"/>
                          </w:rPr>
                          <w:t>1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6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1567180</wp:posOffset>
                </wp:positionV>
                <wp:extent cx="6650990" cy="1213484"/>
                <wp:effectExtent l="0" t="0" r="0" b="0"/>
                <wp:wrapTopAndBottom/>
                <wp:docPr id="160" name="组合 16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1" name="组合 161"/>
                      <wpg:cNvGrpSpPr/>
                      <wpg:grpSpPr>
                        <a:xfrm rot="0">
                          <a:off x="0" y="0"/>
                          <a:ext cx="6650990" cy="1213484"/>
                          <a:chOff x="0" y="0"/>
                          <a:chExt cx="6650990" cy="121348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2" name="矩形 162"/>
                        <wps:cNvSpPr/>
                        <wps:spPr>
                          <a:xfrm rot="0">
                            <a:off x="0" y="0"/>
                            <a:ext cx="6650990" cy="1213484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63" name="矩形 163"/>
                        <wps:cNvSpPr/>
                        <wps:spPr>
                          <a:xfrm rot="0">
                            <a:off x="0" y="0"/>
                            <a:ext cx="6650990" cy="1213484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64" name="文本框 164"/>
                        <wps:cNvSpPr/>
                        <wps:spPr>
                          <a:xfrm rot="0">
                            <a:off x="668654" y="17144"/>
                            <a:ext cx="5960745" cy="117919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5">
                          <w:txbxContent>
                            <w:p>
                              <w:pPr>
                                <w:spacing w:before="256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Authentication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2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235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Manages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registration</w:t>
                              </w:r>
                              <w:r>
                                <w:rPr>
                                  <w:i/>
                                  <w:color w:val="2B4150"/>
                                  <w:spacing w:val="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bcrypt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password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i/>
                                  <w:color w:val="2B4150"/>
                                  <w:spacing w:val="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login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0"/>
                                  <w:sz w:val="25"/>
                                </w:rPr>
                                <w:t>that</w:t>
                              </w:r>
                            </w:p>
                            <w:p>
                              <w:pPr>
                                <w:spacing w:before="118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issues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signed</w:t>
                              </w:r>
                              <w:r>
                                <w:rPr>
                                  <w:i/>
                                  <w:color w:val="2B4150"/>
                                  <w:spacing w:val="-1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JWT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tokens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" name="文本框 166"/>
                        <wps:cNvSpPr/>
                        <wps:spPr>
                          <a:xfrm rot="0">
                            <a:off x="22225" y="17144"/>
                            <a:ext cx="646429" cy="117919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7">
                          <w:txbxContent>
                            <w:p>
                              <w:pPr>
                                <w:spacing w:before="1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6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68" o:spid="_x0000_s168" coordorigin="718,5639" coordsize="10474,1910" style="position:absolute;&#10;margin-left:35.9pt;&#10;margin-top:123.4pt;&#10;width:523.7pt;&#10;height:95.549995pt;&#10;z-index:86;&#10;mso-position-horizontal:absolute;&#10;mso-position-horizontal-relative:page;&#10;mso-position-vertical:absolute;&#10;mso-wrap-distance-left:0.0pt;&#10;mso-wrap-distance-right:0.0pt;">
                <v:rect type="#_x0000_t1" id="矩形 169" o:spid="_x0000_s169" style="position:absolute;&#10;left:718;&#10;top:5639;&#10;width:10474;&#10;height:1911;" fillcolor="#FFFBF5" stroked="f" strokeweight="1.0pt">
                  <v:stroke color="#000000"/>
                </v:rect>
                <v:rect type="#_x0000_t1" id="矩形 170" o:spid="_x0000_s170" style="position:absolute;&#10;left:718;&#10;top:5639;&#10;width:10474;&#10;height:1911;" filled="f" stroked="t" strokeweight="1.5506362pt">
                  <v:stroke color="#D9D3C8"/>
                </v:rect>
                <v:shape type="#_x0000_t202" id="文本框 171" o:spid="_x0000_s171" style="position:absolute;&#10;left:1771;&#10;top:5666;&#10;width:9387;&#10;height:1856;&#10;mso-wrap-style:square;" fillcolor="#FFFBF5" stroked="f" strokeweight="1.0pt">
                  <v:textbox id="874" inset="0mm,0mm,0mm,0mm" o:insetmode="custom" style="layout-flow:horizontal;&#10;v-text-anchor:top;">
                    <w:txbxContent>
                      <w:p>
                        <w:pPr>
                          <w:spacing w:before="256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Authentication</w:t>
                        </w:r>
                        <w:r>
                          <w:rPr>
                            <w:rFonts w:ascii="Arial" w:hAnsi="Arial"/>
                            <w:color w:val="2B4150"/>
                            <w:spacing w:val="-22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Router</w:t>
                        </w:r>
                      </w:p>
                      <w:p>
                        <w:pPr>
                          <w:spacing w:before="235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Manages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user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registration</w:t>
                        </w:r>
                        <w:r>
                          <w:rPr>
                            <w:i/>
                            <w:color w:val="2B4150"/>
                            <w:spacing w:val="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bcrypt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password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hashing</w:t>
                        </w:r>
                        <w:r>
                          <w:rPr>
                            <w:i/>
                            <w:color w:val="2B4150"/>
                            <w:spacing w:val="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login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endpoint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0"/>
                            <w:sz w:val="25"/>
                          </w:rPr>
                          <w:t>that</w:t>
                        </w:r>
                      </w:p>
                      <w:p>
                        <w:pPr>
                          <w:spacing w:before="118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issues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signed</w:t>
                        </w:r>
                        <w:r>
                          <w:rPr>
                            <w:i/>
                            <w:color w:val="2B4150"/>
                            <w:spacing w:val="-1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JWT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tokens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expiration</w:t>
                        </w:r>
                      </w:p>
                    </w:txbxContent>
                  </v:textbox>
                  <v:stroke color="#000000"/>
                </v:shape>
                <v:shape type="#_x0000_t202" id="文本框 172" o:spid="_x0000_s172" style="position:absolute;&#10;left:753;&#10;top:5666;&#10;width:1017;&#10;height:1856;&#10;mso-wrap-style:square;" fillcolor="#F3EDE2" stroked="f" strokeweight="1.0pt">
                  <v:textbox id="875" inset="0mm,0mm,0mm,0mm" o:insetmode="custom" style="layout-flow:horizontal;&#10;v-text-anchor:top;">
                    <w:txbxContent>
                      <w:p>
                        <w:pPr>
                          <w:spacing w:before="1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6"/>
                            <w:sz w:val="38"/>
                          </w:rPr>
                          <w:t>2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7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2933065</wp:posOffset>
                </wp:positionV>
                <wp:extent cx="6650990" cy="1214755"/>
                <wp:effectExtent l="0" t="0" r="0" b="0"/>
                <wp:wrapTopAndBottom/>
                <wp:docPr id="173" name="组合 17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4" name="组合 174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5" name="矩形 175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76" name="矩形 176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77" name="文本框 177"/>
                        <wps:cNvSpPr/>
                        <wps:spPr>
                          <a:xfrm rot="0">
                            <a:off x="668654" y="17145"/>
                            <a:ext cx="5960745" cy="1180464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78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4"/>
                                  <w:sz w:val="32"/>
                                </w:rPr>
                                <w:t>Goals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2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236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CRUD operations for goal management including create, read, update, and delete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endpoints restricted to authenticated users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" name="文本框 179"/>
                        <wps:cNvSpPr/>
                        <wps:spPr>
                          <a:xfrm rot="0">
                            <a:off x="22225" y="17145"/>
                            <a:ext cx="646429" cy="1180464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80">
                          <w:txbxContent>
                            <w:p>
                              <w:pPr>
                                <w:spacing w:before="3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81" o:spid="_x0000_s181" coordorigin="718,7790" coordsize="10474,1913" style="position:absolute;&#10;margin-left:35.9pt;&#10;margin-top:230.95pt;&#10;width:523.7pt;&#10;height:95.65pt;&#10;z-index:87;&#10;mso-position-horizontal:absolute;&#10;mso-position-horizontal-relative:page;&#10;mso-position-vertical:absolute;&#10;mso-wrap-distance-left:0.0pt;&#10;mso-wrap-distance-right:0.0pt;">
                <v:rect type="#_x0000_t1" id="矩形 182" o:spid="_x0000_s182" style="position:absolute;&#10;left:718;&#10;top:7790;&#10;width:10474;&#10;height:1913;" fillcolor="#FFFBF5" stroked="f" strokeweight="1.0pt">
                  <v:stroke color="#000000"/>
                </v:rect>
                <v:rect type="#_x0000_t1" id="矩形 183" o:spid="_x0000_s183" style="position:absolute;&#10;left:718;&#10;top:7790;&#10;width:10474;&#10;height:1913;" filled="f" stroked="t" strokeweight="1.5506362pt">
                  <v:stroke color="#D9D3C8"/>
                </v:rect>
                <v:shape type="#_x0000_t202" id="文本框 184" o:spid="_x0000_s184" style="position:absolute;&#10;left:1771;&#10;top:7817;&#10;width:9387;&#10;height:1859;&#10;mso-wrap-style:square;" fillcolor="#FFFBF5" stroked="f" strokeweight="1.0pt">
                  <v:textbox id="876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4"/>
                            <w:sz w:val="32"/>
                          </w:rPr>
                          <w:t>Goals</w:t>
                        </w:r>
                        <w:r>
                          <w:rPr>
                            <w:rFonts w:ascii="Arial" w:hAnsi="Arial"/>
                            <w:color w:val="2B4150"/>
                            <w:spacing w:val="2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Router</w:t>
                        </w:r>
                      </w:p>
                      <w:p>
                        <w:pPr>
                          <w:spacing w:before="236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CRUD operations for goal management including create, read, update, and delete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endpoints restricted to authenticated users</w:t>
                        </w:r>
                      </w:p>
                    </w:txbxContent>
                  </v:textbox>
                  <v:stroke color="#000000"/>
                </v:shape>
                <v:shape type="#_x0000_t202" id="文本框 185" o:spid="_x0000_s185" style="position:absolute;&#10;left:753;&#10;top:7817;&#10;width:1017;&#10;height:1859;&#10;mso-wrap-style:square;" fillcolor="#F3EDE2" stroked="f" strokeweight="1.0pt">
                  <v:textbox id="877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8"/>
                          </w:rPr>
                          <w:t>3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8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4299585</wp:posOffset>
                </wp:positionV>
                <wp:extent cx="6650990" cy="1213485"/>
                <wp:effectExtent l="0" t="0" r="0" b="0"/>
                <wp:wrapTopAndBottom/>
                <wp:docPr id="186" name="组合 18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7" name="组合 187"/>
                      <wpg:cNvGrpSpPr/>
                      <wpg:grpSpPr>
                        <a:xfrm rot="0">
                          <a:off x="0" y="0"/>
                          <a:ext cx="6650990" cy="1213485"/>
                          <a:chOff x="0" y="0"/>
                          <a:chExt cx="6650990" cy="121348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8" name="矩形 188"/>
                        <wps:cNvSpPr/>
                        <wps:spPr>
                          <a:xfrm rot="0">
                            <a:off x="0" y="0"/>
                            <a:ext cx="6650990" cy="121348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89" name="矩形 189"/>
                        <wps:cNvSpPr/>
                        <wps:spPr>
                          <a:xfrm rot="0">
                            <a:off x="0" y="0"/>
                            <a:ext cx="6650990" cy="121348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0" name="文本框 190"/>
                        <wps:cNvSpPr/>
                        <wps:spPr>
                          <a:xfrm rot="0">
                            <a:off x="668654" y="17144"/>
                            <a:ext cx="5960745" cy="117919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1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Authentication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2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 w:right="51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Validates Bearer tokens in authorization header, attaches authenticated user context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to request object for downstream handlers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" name="文本框 192"/>
                        <wps:cNvSpPr/>
                        <wps:spPr>
                          <a:xfrm rot="0">
                            <a:off x="22225" y="17144"/>
                            <a:ext cx="646429" cy="117919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3">
                          <w:txbxContent>
                            <w:p>
                              <w:pPr>
                                <w:spacing w:before="2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5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94" o:spid="_x0000_s194" coordorigin="718,9942" coordsize="10474,1911" style="position:absolute;&#10;margin-left:35.9pt;&#10;margin-top:338.55002pt;&#10;width:523.7pt;&#10;height:95.55pt;&#10;z-index:88;&#10;mso-position-horizontal:absolute;&#10;mso-position-horizontal-relative:page;&#10;mso-position-vertical:absolute;&#10;mso-wrap-distance-left:0.0pt;&#10;mso-wrap-distance-right:0.0pt;">
                <v:rect type="#_x0000_t1" id="矩形 195" o:spid="_x0000_s195" style="position:absolute;&#10;left:718;&#10;top:9942;&#10;width:10474;&#10;height:1910;" fillcolor="#FFFBF5" stroked="f" strokeweight="1.0pt">
                  <v:stroke color="#000000"/>
                </v:rect>
                <v:rect type="#_x0000_t1" id="矩形 196" o:spid="_x0000_s196" style="position:absolute;&#10;left:718;&#10;top:9942;&#10;width:10474;&#10;height:1910;" filled="f" stroked="t" strokeweight="1.5506362pt">
                  <v:stroke color="#D9D3C8"/>
                </v:rect>
                <v:shape type="#_x0000_t202" id="文本框 197" o:spid="_x0000_s197" style="position:absolute;&#10;left:1771;&#10;top:9969;&#10;width:9387;&#10;height:1856;&#10;mso-wrap-style:square;" fillcolor="#FFFBF5" stroked="f" strokeweight="1.0pt">
                  <v:textbox id="878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Authentication</w:t>
                        </w:r>
                        <w:r>
                          <w:rPr>
                            <w:rFonts w:ascii="Arial" w:hAnsi="Arial"/>
                            <w:color w:val="2B4150"/>
                            <w:spacing w:val="-22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Middleware</w:t>
                        </w:r>
                      </w:p>
                      <w:p>
                        <w:pPr>
                          <w:spacing w:before="235" w:line="338" w:lineRule="auto"/>
                          <w:ind w:left="241" w:right="51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Validates Bearer tokens in authorization header, attaches authenticated user context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to request object for downstream handlers</w:t>
                        </w:r>
                      </w:p>
                    </w:txbxContent>
                  </v:textbox>
                  <v:stroke color="#000000"/>
                </v:shape>
                <v:shape type="#_x0000_t202" id="文本框 198" o:spid="_x0000_s198" style="position:absolute;&#10;left:753;&#10;top:9969;&#10;width:1017;&#10;height:1856;&#10;mso-wrap-style:square;" fillcolor="#F3EDE2" stroked="f" strokeweight="1.0pt">
                  <v:textbox id="879" inset="0mm,0mm,0mm,0mm" o:insetmode="custom" style="layout-flow:horizontal;&#10;v-text-anchor:top;">
                    <w:txbxContent>
                      <w:p>
                        <w:pPr>
                          <w:spacing w:before="2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spacing w:before="1"/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5"/>
                            <w:sz w:val="38"/>
                          </w:rPr>
                          <w:t>4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9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5665470</wp:posOffset>
                </wp:positionV>
                <wp:extent cx="6650990" cy="1214755"/>
                <wp:effectExtent l="0" t="0" r="0" b="0"/>
                <wp:wrapTopAndBottom/>
                <wp:docPr id="199" name="组合 19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0" name="组合 200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1" name="矩形 201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2" name="矩形 202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3" name="文本框 203"/>
                        <wps:cNvSpPr/>
                        <wps:spPr>
                          <a:xfrm rot="0">
                            <a:off x="668654" y="17144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4">
                          <w:txbxContent>
                            <w:p>
                              <w:pPr>
                                <w:spacing w:before="259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95"/>
                                  <w:sz w:val="32"/>
                                </w:rPr>
                                <w:t>Error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10"/>
                                  <w:w w:val="9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35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Centralized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error</w:t>
                              </w:r>
                              <w:r>
                                <w:rPr>
                                  <w:i/>
                                  <w:color w:val="2B4150"/>
                                  <w:spacing w:val="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response</w:t>
                              </w:r>
                              <w:r>
                                <w:rPr>
                                  <w:i/>
                                  <w:color w:val="2B4150"/>
                                  <w:spacing w:val="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formatting,</w:t>
                              </w:r>
                              <w:r>
                                <w:rPr>
                                  <w:i/>
                                  <w:color w:val="2B4150"/>
                                  <w:spacing w:val="2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structured</w:t>
                              </w:r>
                              <w:r>
                                <w:rPr>
                                  <w:i/>
                                  <w:color w:val="2B4150"/>
                                  <w:spacing w:val="1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logging,</w:t>
                              </w:r>
                              <w:r>
                                <w:rPr>
                                  <w:i/>
                                  <w:color w:val="2B4150"/>
                                  <w:spacing w:val="2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2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standardized</w:t>
                              </w:r>
                              <w:r>
                                <w:rPr>
                                  <w:i/>
                                  <w:color w:val="2B4150"/>
                                  <w:spacing w:val="2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before="119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payload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generation</w:t>
                              </w:r>
                              <w:r>
                                <w:rPr>
                                  <w:i/>
                                  <w:color w:val="2B4150"/>
                                  <w:spacing w:val="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success</w:t>
                              </w:r>
                              <w:r>
                                <w:rPr>
                                  <w:i/>
                                  <w:color w:val="2B4150"/>
                                  <w:spacing w:val="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flags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" name="文本框 205"/>
                        <wps:cNvSpPr/>
                        <wps:spPr>
                          <a:xfrm rot="0">
                            <a:off x="22225" y="17144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6">
                          <w:txbxContent>
                            <w:p>
                              <w:pPr>
                                <w:spacing w:before="4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1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07" o:spid="_x0000_s207" coordorigin="718,12093" coordsize="10474,1913" style="position:absolute;&#10;margin-left:35.9pt;&#10;margin-top:446.1pt;&#10;width:523.7pt;&#10;height:95.65pt;&#10;z-index:89;&#10;mso-position-horizontal:absolute;&#10;mso-position-horizontal-relative:page;&#10;mso-position-vertical:absolute;&#10;mso-wrap-distance-left:0.0pt;&#10;mso-wrap-distance-right:0.0pt;">
                <v:rect type="#_x0000_t1" id="矩形 208" o:spid="_x0000_s208" style="position:absolute;&#10;left:718;&#10;top:12093;&#10;width:10474;&#10;height:1913;" fillcolor="#FFFBF5" stroked="f" strokeweight="1.0pt">
                  <v:stroke color="#000000"/>
                </v:rect>
                <v:rect type="#_x0000_t1" id="矩形 209" o:spid="_x0000_s209" style="position:absolute;&#10;left:718;&#10;top:12093;&#10;width:10474;&#10;height:1913;" filled="f" stroked="t" strokeweight="1.5506362pt">
                  <v:stroke color="#D9D3C8"/>
                </v:rect>
                <v:shape type="#_x0000_t202" id="文本框 210" o:spid="_x0000_s210" style="position:absolute;&#10;left:1771;&#10;top:12120;&#10;width:9387;&#10;height:1859;&#10;mso-wrap-style:square;" fillcolor="#FFFBF5" stroked="f" strokeweight="1.0pt">
                  <v:textbox id="880" inset="0mm,0mm,0mm,0mm" o:insetmode="custom" style="layout-flow:horizontal;&#10;v-text-anchor:top;">
                    <w:txbxContent>
                      <w:p>
                        <w:pPr>
                          <w:spacing w:before="259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95"/>
                            <w:sz w:val="32"/>
                          </w:rPr>
                          <w:t>Error</w:t>
                        </w:r>
                        <w:r>
                          <w:rPr>
                            <w:rFonts w:ascii="Arial" w:hAnsi="Arial"/>
                            <w:color w:val="2B4150"/>
                            <w:spacing w:val="-10"/>
                            <w:w w:val="9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Middleware</w:t>
                        </w:r>
                      </w:p>
                      <w:p>
                        <w:pPr>
                          <w:spacing w:before="235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Centralized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error</w:t>
                        </w:r>
                        <w:r>
                          <w:rPr>
                            <w:i/>
                            <w:color w:val="2B4150"/>
                            <w:spacing w:val="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response</w:t>
                        </w:r>
                        <w:r>
                          <w:rPr>
                            <w:i/>
                            <w:color w:val="2B4150"/>
                            <w:spacing w:val="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formatting,</w:t>
                        </w:r>
                        <w:r>
                          <w:rPr>
                            <w:i/>
                            <w:color w:val="2B4150"/>
                            <w:spacing w:val="2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structured</w:t>
                        </w:r>
                        <w:r>
                          <w:rPr>
                            <w:i/>
                            <w:color w:val="2B4150"/>
                            <w:spacing w:val="1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logging,</w:t>
                        </w:r>
                        <w:r>
                          <w:rPr>
                            <w:i/>
                            <w:color w:val="2B4150"/>
                            <w:spacing w:val="2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2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standardized</w:t>
                        </w:r>
                        <w:r>
                          <w:rPr>
                            <w:i/>
                            <w:color w:val="2B4150"/>
                            <w:spacing w:val="2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error</w:t>
                        </w:r>
                      </w:p>
                      <w:p>
                        <w:pPr>
                          <w:spacing w:before="119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payload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generation</w:t>
                        </w:r>
                        <w:r>
                          <w:rPr>
                            <w:i/>
                            <w:color w:val="2B4150"/>
                            <w:spacing w:val="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success</w:t>
                        </w:r>
                        <w:r>
                          <w:rPr>
                            <w:i/>
                            <w:color w:val="2B4150"/>
                            <w:spacing w:val="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flags</w:t>
                        </w:r>
                      </w:p>
                    </w:txbxContent>
                  </v:textbox>
                  <v:stroke color="#000000"/>
                </v:shape>
                <v:shape type="#_x0000_t202" id="文本框 211" o:spid="_x0000_s211" style="position:absolute;&#10;left:753;&#10;top:12120;&#10;width:1017;&#10;height:1859;&#10;mso-wrap-style:square;" fillcolor="#F3EDE2" stroked="f" strokeweight="1.0pt">
                  <v:textbox id="881" inset="0mm,0mm,0mm,0mm" o:insetmode="custom" style="layout-flow:horizontal;&#10;v-text-anchor:top;">
                    <w:txbxContent>
                      <w:p>
                        <w:pPr>
                          <w:spacing w:before="4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1"/>
                            <w:sz w:val="38"/>
                          </w:rPr>
                          <w:t>5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0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7031990</wp:posOffset>
                </wp:positionV>
                <wp:extent cx="6650990" cy="1214755"/>
                <wp:effectExtent l="0" t="0" r="0" b="0"/>
                <wp:wrapTopAndBottom/>
                <wp:docPr id="212" name="组合 2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3" name="组合 213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4" name="矩形 214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15" name="矩形 215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16" name="文本框 216"/>
                        <wps:cNvSpPr/>
                        <wps:spPr>
                          <a:xfrm rot="0">
                            <a:off x="668654" y="17144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7">
                          <w:txbxContent>
                            <w:p>
                              <w:pPr>
                                <w:spacing w:before="258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Mongoose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48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Models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Defines User and Goal schemas with validation rules, relationships, and database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persistence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" name="文本框 218"/>
                        <wps:cNvSpPr/>
                        <wps:spPr>
                          <a:xfrm rot="0">
                            <a:off x="22225" y="17144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9">
                          <w:txbxContent>
                            <w:p>
                              <w:pPr>
                                <w:spacing w:before="3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8"/>
                                  <w:sz w:val="38"/>
                                </w:rPr>
                                <w:t>6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20" o:spid="_x0000_s220" coordorigin="718,14245" coordsize="10474,1913" style="position:absolute;&#10;margin-left:35.9pt;&#10;margin-top:553.7pt;&#10;width:523.7pt;&#10;height:95.65pt;&#10;z-index:90;&#10;mso-position-horizontal:absolute;&#10;mso-position-horizontal-relative:page;&#10;mso-position-vertical:absolute;&#10;mso-wrap-distance-left:0.0pt;&#10;mso-wrap-distance-right:0.0pt;">
                <v:rect type="#_x0000_t1" id="矩形 221" o:spid="_x0000_s221" style="position:absolute;&#10;left:718;&#10;top:14245;&#10;width:10474;&#10;height:1913;" fillcolor="#FFFBF5" stroked="f" strokeweight="1.0pt">
                  <v:stroke color="#000000"/>
                </v:rect>
                <v:rect type="#_x0000_t1" id="矩形 222" o:spid="_x0000_s222" style="position:absolute;&#10;left:718;&#10;top:14245;&#10;width:10474;&#10;height:1913;" filled="f" stroked="t" strokeweight="1.5506362pt">
                  <v:stroke color="#D9D3C8"/>
                </v:rect>
                <v:shape type="#_x0000_t202" id="文本框 223" o:spid="_x0000_s223" style="position:absolute;&#10;left:1771;&#10;top:14272;&#10;width:9387;&#10;height:1859;&#10;mso-wrap-style:square;" fillcolor="#FFFBF5" stroked="f" strokeweight="1.0pt">
                  <v:textbox id="882" inset="0mm,0mm,0mm,0mm" o:insetmode="custom" style="layout-flow:horizontal;&#10;v-text-anchor:top;">
                    <w:txbxContent>
                      <w:p>
                        <w:pPr>
                          <w:spacing w:before="258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Mongoose</w:t>
                        </w:r>
                        <w:r>
                          <w:rPr>
                            <w:rFonts w:ascii="Arial" w:hAnsi="Arial"/>
                            <w:color w:val="2B4150"/>
                            <w:spacing w:val="48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Models</w:t>
                        </w:r>
                      </w:p>
                      <w:p>
                        <w:pPr>
                          <w:spacing w:before="235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Defines User and Goal schemas with validation rules, relationships, and database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persistence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methods</w:t>
                        </w:r>
                      </w:p>
                    </w:txbxContent>
                  </v:textbox>
                  <v:stroke color="#000000"/>
                </v:shape>
                <v:shape type="#_x0000_t202" id="文本框 224" o:spid="_x0000_s224" style="position:absolute;&#10;left:753;&#10;top:14272;&#10;width:1017;&#10;height:1859;&#10;mso-wrap-style:square;" fillcolor="#F3EDE2" stroked="f" strokeweight="1.0pt">
                  <v:textbox id="883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8"/>
                            <w:sz w:val="38"/>
                          </w:rPr>
                          <w:t>6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rPr>
          <w:sz w:val="16"/>
        </w:rPr>
        <w:sectPr>
          <w:pgSz w:w="11920" w:h="16840"/>
          <w:pgMar w:top="640" w:right="600" w:bottom="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w:rPr>
          <w:color w:val="124E73"/>
          <w:w w:val="104"/>
        </w:rPr>
        <w:t xml:space="preserve">Request Flow and Data </w:t>
      </w:r>
      <w:r>
        <w:rPr>
          <w:color w:val="124E73"/>
          <w:spacing w:val="-2"/>
          <w:w w:val="104"/>
        </w:rPr>
        <w:t>Processing</w:t>
      </w:r>
    </w:p>
    <w:p>
      <w:pPr>
        <w:pStyle w:val="15"/>
        <w:spacing w:before="575" w:line="346" w:lineRule="auto"/>
        <w:ind w:left="165" w:right="259"/>
      </w:pP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following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sequence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illustrates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complete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flow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when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spacing w:val="-2"/>
          <w:w w:val="115"/>
        </w:rPr>
        <w:t>an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authenticated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client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accesses </w:t>
      </w:r>
      <w:r>
        <w:rPr>
          <w:color w:val="2B4150"/>
          <w:w w:val="120"/>
        </w:rPr>
        <w:t>goal</w:t>
      </w:r>
      <w:r>
        <w:rPr>
          <w:color w:val="2B4150"/>
          <w:spacing w:val="-2"/>
          <w:w w:val="120"/>
        </w:rPr>
        <w:t xml:space="preserve"> </w:t>
      </w:r>
      <w:r>
        <w:rPr>
          <w:color w:val="2B4150"/>
          <w:w w:val="120"/>
        </w:rPr>
        <w:t>management</w:t>
      </w:r>
      <w:r>
        <w:rPr>
          <w:color w:val="2B4150"/>
          <w:spacing w:val="-5"/>
          <w:w w:val="120"/>
        </w:rPr>
        <w:t xml:space="preserve"> </w:t>
      </w:r>
      <w:r>
        <w:rPr>
          <w:color w:val="2B4150"/>
          <w:w w:val="120"/>
        </w:rPr>
        <w:t>endpoints:</w:t>
      </w:r>
    </w:p>
    <w:p>
      <w:pPr>
        <w:pStyle w:val="15"/>
        <w:spacing w:before="9"/>
        <w:rPr>
          <w:sz w:val="21"/>
        </w:rPr>
      </w:pPr>
    </w:p>
    <w:p>
      <w:pPr>
        <w:rPr>
          <w:sz w:val="21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spacing w:before="46"/>
        <w:ind w:left="165"/>
        <w:rPr>
          <w:rFonts w:ascii="Calibri" w:hAnsi="Calibri"/>
          <w:sz w:val="27"/>
        </w:rPr>
      </w:pPr>
      <w:r>
        <w:rPr>
          <w:rFonts w:ascii="Calibri" w:hAnsi="Calibri"/>
          <w:color w:val="2B4150"/>
          <w:spacing w:val="-5"/>
          <w:sz w:val="27"/>
        </w:rPr>
        <w:t>01</w:t>
      </w:r>
    </w:p>
    <w:p>
      <w:pPr>
        <w:pStyle w:val="15"/>
        <w:spacing w:line="36" w:lineRule="exact"/>
        <w:ind w:left="165" w:right="-87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25" name="组合 22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6" name="组合 226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7" name="矩形 227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28" o:spid="_x0000_s228" coordorigin="765,4774" coordsize="5052,36" style="width:252.6pt;&#10;height:1.8000001pt;">
                <v:rect type="#_x0000_t1" id="矩形 229" o:spid="_x0000_s229" style="position:absolute;&#10;left:765;&#10;top:4774;&#10;width:5051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2"/>
      </w:pPr>
      <w:r>
        <w:rPr>
          <w:color w:val="2B4150"/>
          <w:w w:val="95"/>
        </w:rPr>
        <w:t>Client</w:t>
      </w:r>
      <w:r>
        <w:rPr>
          <w:color w:val="2B4150"/>
          <w:spacing w:val="-7"/>
          <w:w w:val="104"/>
        </w:rPr>
        <w:t xml:space="preserve"> </w:t>
      </w:r>
      <w:r>
        <w:rPr>
          <w:color w:val="2B4150"/>
          <w:spacing w:val="-2"/>
          <w:w w:val="104"/>
        </w:rPr>
        <w:t>Request</w:t>
      </w:r>
    </w:p>
    <w:p>
      <w:pPr>
        <w:pStyle w:val="15"/>
        <w:spacing w:before="272"/>
        <w:ind w:left="165"/>
      </w:pPr>
      <w:r>
        <w:rPr>
          <w:color w:val="2B4150"/>
          <w:w w:val="110"/>
        </w:rPr>
        <w:t>Authorization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header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1"/>
          <w:w w:val="110"/>
        </w:rPr>
        <w:t xml:space="preserve"> </w:t>
      </w:r>
      <w:r>
        <w:rPr>
          <w:color w:val="2B4150"/>
          <w:w w:val="110"/>
        </w:rPr>
        <w:t>Bearer</w:t>
      </w:r>
      <w:r>
        <w:rPr>
          <w:color w:val="2B4150"/>
          <w:spacing w:val="2"/>
          <w:w w:val="110"/>
        </w:rPr>
        <w:t xml:space="preserve"> </w:t>
      </w:r>
      <w:r>
        <w:rPr>
          <w:color w:val="2B4150"/>
          <w:w w:val="110"/>
        </w:rPr>
        <w:t>JWT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sent</w:t>
      </w:r>
      <w:r>
        <w:rPr>
          <w:color w:val="2B4150"/>
          <w:spacing w:val="6"/>
          <w:w w:val="110"/>
        </w:rPr>
        <w:t xml:space="preserve"> </w:t>
      </w:r>
      <w:r>
        <w:rPr>
          <w:color w:val="2B4150"/>
          <w:spacing w:val="-5"/>
          <w:w w:val="110"/>
        </w:rPr>
        <w:t>to</w:t>
      </w:r>
    </w:p>
    <w:p>
      <w:pPr>
        <w:pStyle w:val="15"/>
        <w:spacing w:before="137"/>
        <w:ind w:left="165"/>
      </w:pPr>
      <w:r>
        <w:rPr>
          <w:color w:val="2B4150"/>
          <w:w w:val="110"/>
        </w:rPr>
        <w:t>goals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spacing w:val="-2"/>
          <w:w w:val="115"/>
        </w:rPr>
        <w:t>endpoint</w:t>
      </w:r>
    </w:p>
    <w:p>
      <w:pPr>
        <w:spacing w:before="46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02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30" name="组合 23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1" name="组合 231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2" name="矩形 232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33" o:spid="_x0000_s233" coordorigin="6090,4774" coordsize="5052,36" style="width:252.6pt;&#10;height:1.8000001pt;">
                <v:rect type="#_x0000_t1" id="矩形 234" o:spid="_x0000_s234" style="position:absolute;&#10;left:6090;&#10;top:4774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2"/>
      </w:pPr>
      <w:r>
        <w:rPr>
          <w:color w:val="2B4150"/>
          <w:w w:val="104"/>
        </w:rPr>
        <w:t>Token</w:t>
      </w:r>
      <w:r>
        <w:rPr>
          <w:color w:val="2B4150"/>
          <w:spacing w:val="18"/>
          <w:w w:val="104"/>
        </w:rPr>
        <w:t xml:space="preserve"> </w:t>
      </w:r>
      <w:r>
        <w:rPr>
          <w:color w:val="2B4150"/>
          <w:spacing w:val="-2"/>
          <w:w w:val="104"/>
        </w:rPr>
        <w:t>Verification</w:t>
      </w:r>
    </w:p>
    <w:p>
      <w:pPr>
        <w:pStyle w:val="15"/>
        <w:spacing w:before="272"/>
        <w:ind w:left="165"/>
      </w:pPr>
      <w:r>
        <w:rPr>
          <w:color w:val="2B4150"/>
          <w:w w:val="110"/>
        </w:rPr>
        <w:t>Auth</w:t>
      </w:r>
      <w:r>
        <w:rPr>
          <w:color w:val="2B4150"/>
          <w:spacing w:val="17"/>
          <w:w w:val="110"/>
        </w:rPr>
        <w:t xml:space="preserve"> </w:t>
      </w:r>
      <w:r>
        <w:rPr>
          <w:color w:val="2B4150"/>
          <w:w w:val="110"/>
        </w:rPr>
        <w:t>Middleware</w:t>
      </w:r>
      <w:r>
        <w:rPr>
          <w:color w:val="2B4150"/>
          <w:spacing w:val="26"/>
          <w:w w:val="110"/>
        </w:rPr>
        <w:t xml:space="preserve"> </w:t>
      </w:r>
      <w:r>
        <w:rPr>
          <w:color w:val="2B4150"/>
          <w:w w:val="110"/>
        </w:rPr>
        <w:t>validates</w:t>
      </w:r>
      <w:r>
        <w:rPr>
          <w:color w:val="2B4150"/>
          <w:spacing w:val="20"/>
          <w:w w:val="110"/>
        </w:rPr>
        <w:t xml:space="preserve"> </w:t>
      </w:r>
      <w:r>
        <w:rPr>
          <w:color w:val="2B4150"/>
          <w:w w:val="110"/>
        </w:rPr>
        <w:t>signature</w:t>
      </w:r>
      <w:r>
        <w:rPr>
          <w:color w:val="2B4150"/>
          <w:spacing w:val="18"/>
          <w:w w:val="110"/>
        </w:rPr>
        <w:t xml:space="preserve"> </w:t>
      </w:r>
      <w:r>
        <w:rPr>
          <w:color w:val="2B4150"/>
          <w:spacing w:val="-5"/>
          <w:w w:val="110"/>
        </w:rPr>
        <w:t>and</w:t>
      </w:r>
    </w:p>
    <w:p>
      <w:pPr>
        <w:pStyle w:val="15"/>
        <w:spacing w:before="137"/>
        <w:ind w:left="165"/>
      </w:pPr>
      <w:r>
        <w:rPr>
          <w:color w:val="2B4150"/>
          <w:w w:val="110"/>
        </w:rPr>
        <w:t>expiry,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decodes</w:t>
      </w:r>
      <w:r>
        <w:rPr>
          <w:color w:val="2B4150"/>
          <w:spacing w:val="-14"/>
          <w:w w:val="110"/>
        </w:rPr>
        <w:t xml:space="preserve"> </w:t>
      </w:r>
      <w:r>
        <w:rPr>
          <w:color w:val="2B4150"/>
          <w:w w:val="110"/>
        </w:rPr>
        <w:t>user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spacing w:val="-5"/>
          <w:w w:val="110"/>
        </w:rPr>
        <w:t>ID</w:t>
      </w:r>
    </w:p>
    <w:p>
      <w:pPr>
        <w:sectPr>
          <w:type w:val="continuous"/>
          <w:pgSz w:w="11920" w:h="16840"/>
          <w:pgMar w:top="700" w:right="600" w:bottom="280" w:left="600" w:header="720" w:footer="720" w:gutter="0"/>
          <w:cols w:num="2" w:space="133" w:equalWidth="0">
            <w:col w:w="5194" w:space="133"/>
            <w:col w:w="539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7"/>
        <w:rPr>
          <w:sz w:val="28"/>
        </w:rPr>
      </w:pPr>
    </w:p>
    <w:p>
      <w:pPr>
        <w:rPr>
          <w:sz w:val="28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spacing w:before="46"/>
        <w:ind w:left="165"/>
        <w:rPr>
          <w:rFonts w:ascii="Calibri" w:hAnsi="Calibri"/>
          <w:sz w:val="27"/>
        </w:rPr>
      </w:pPr>
      <w:r>
        <mc:AlternateContent>
          <mc:Choice Requires="wps">
            <w:drawing>
              <wp:anchor distT="0" distB="0" distL="114298" distR="114298" simplePos="0" relativeHeight="92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252730</wp:posOffset>
                </wp:positionV>
                <wp:extent cx="3208020" cy="22859"/>
                <wp:effectExtent l="0" t="0" r="0" b="0"/>
                <wp:wrapNone/>
                <wp:docPr id="235" name="矩形 23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315F7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36" o:spid="_x0000_s236" fillcolor="#315F7A" stroked="f" strokeweight="1.0pt" style="position:absolute;&#10;margin-left:38.3pt;&#10;margin-top:19.9pt;&#10;width:252.6pt;&#10;height:1.7999995pt;&#10;z-index:92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B4150"/>
          <w:spacing w:val="-5"/>
          <w:sz w:val="27"/>
        </w:rPr>
        <w:t>03</w:t>
      </w:r>
    </w:p>
    <w:p>
      <w:pPr>
        <w:pStyle w:val="2"/>
        <w:spacing w:before="227"/>
      </w:pPr>
      <w:r>
        <w:rPr>
          <w:color w:val="2B4150"/>
          <w:w w:val="104"/>
        </w:rPr>
        <w:t>Request</w:t>
      </w:r>
      <w:r>
        <w:rPr>
          <w:color w:val="2B4150"/>
          <w:spacing w:val="2"/>
          <w:w w:val="104"/>
        </w:rPr>
        <w:t xml:space="preserve"> </w:t>
      </w:r>
      <w:r>
        <w:rPr>
          <w:color w:val="2B4150"/>
          <w:spacing w:val="-2"/>
          <w:w w:val="104"/>
        </w:rPr>
        <w:t>Processing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Router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executes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handler, attaches</w:t>
      </w:r>
      <w:r>
        <w:rPr>
          <w:color w:val="2B4150"/>
          <w:spacing w:val="-12"/>
          <w:w w:val="110"/>
        </w:rPr>
        <w:t xml:space="preserve"> </w:t>
      </w:r>
      <w:r>
        <w:rPr>
          <w:color w:val="2B4150"/>
          <w:w w:val="110"/>
        </w:rPr>
        <w:t xml:space="preserve">user </w:t>
      </w:r>
      <w:r>
        <w:rPr>
          <w:color w:val="2B4150"/>
          <w:w w:val="115"/>
        </w:rPr>
        <w:t>context to database operations</w:t>
      </w:r>
    </w:p>
    <w:p>
      <w:pPr>
        <w:spacing w:before="46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04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37" name="组合 23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8" name="组合 238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9" name="矩形 239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40" o:spid="_x0000_s240" coordorigin="6092,7948" coordsize="5052,36" style="width:252.6pt;&#10;height:1.8000001pt;">
                <v:rect type="#_x0000_t1" id="矩形 241" o:spid="_x0000_s241" style="position:absolute;&#10;left:6092;&#10;top:7948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1"/>
      </w:pPr>
      <w:r>
        <w:rPr>
          <w:color w:val="2B4150"/>
          <w:w w:val="110"/>
        </w:rPr>
        <w:t>Database</w:t>
      </w:r>
      <w:r>
        <w:rPr>
          <w:color w:val="2B4150"/>
          <w:spacing w:val="2"/>
          <w:w w:val="115"/>
        </w:rPr>
        <w:t xml:space="preserve"> </w:t>
      </w:r>
      <w:r>
        <w:rPr>
          <w:color w:val="2B4150"/>
          <w:spacing w:val="-2"/>
          <w:w w:val="115"/>
        </w:rPr>
        <w:t>Operation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Mongoose</w:t>
      </w:r>
      <w:r>
        <w:rPr>
          <w:color w:val="2B4150"/>
          <w:spacing w:val="-9"/>
          <w:w w:val="110"/>
        </w:rPr>
        <w:t xml:space="preserve"> </w:t>
      </w:r>
      <w:r>
        <w:rPr>
          <w:color w:val="2B4150"/>
          <w:w w:val="110"/>
        </w:rPr>
        <w:t>queries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MongoDB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3"/>
          <w:w w:val="110"/>
        </w:rPr>
        <w:t xml:space="preserve"> </w:t>
      </w:r>
      <w:r>
        <w:rPr>
          <w:color w:val="2B4150"/>
          <w:w w:val="110"/>
        </w:rPr>
        <w:t xml:space="preserve">user-scoped </w:t>
      </w:r>
      <w:r>
        <w:rPr>
          <w:color w:val="2B4150"/>
          <w:w w:val="115"/>
        </w:rPr>
        <w:t>filters for data isolation</w:t>
      </w:r>
    </w:p>
    <w:p>
      <w:pPr>
        <w:spacing w:line="346" w:lineRule="auto"/>
        <w:sectPr>
          <w:type w:val="continuous"/>
          <w:pgSz w:w="11920" w:h="16840"/>
          <w:pgMar w:top="700" w:right="600" w:bottom="280" w:left="600" w:header="720" w:footer="720" w:gutter="0"/>
          <w:cols w:num="2" w:space="847" w:equalWidth="0">
            <w:col w:w="4481" w:space="847"/>
            <w:col w:w="5392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8"/>
        <w:rPr>
          <w:sz w:val="16"/>
        </w:rPr>
      </w:pPr>
    </w:p>
    <w:p>
      <w:pPr>
        <w:rPr>
          <w:sz w:val="16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spacing w:before="47"/>
        <w:ind w:left="165"/>
        <w:rPr>
          <w:rFonts w:ascii="Calibri" w:hAnsi="Calibri"/>
          <w:sz w:val="27"/>
        </w:rPr>
      </w:pPr>
      <w:r>
        <mc:AlternateContent>
          <mc:Choice Requires="wps">
            <w:drawing>
              <wp:anchor distT="0" distB="0" distL="114298" distR="114298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42" name="矩形 24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43" o:spid="_x0000_s243" fillcolor="#FFFBF5" stroked="f" strokeweight="1.0pt" style="position:absolute;&#10;margin-left:0.0pt;&#10;margin-top:0.0pt;&#10;width:595.45pt;&#10;height:841.7pt;&#10;z-index:-49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3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44" name="组合 24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45" name="组合 245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47" name="图片 247">
                            <a:hlinkClick r:id="rId23"/>
                          </pic:cNvPr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48" name="矩形 24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9" name="矩形 249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50" o:spid="_x0000_s250" coordorigin="8948,15943" coordsize="2961,820" style="position:absolute;&#10;margin-left:447.44998pt;&#10;margin-top:797.1501pt;&#10;width:148.09999pt;&#10;height:41.049973pt;&#10;z-index:9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51" o:spid="_x0000_s251" style="position:absolute;&#10;left:9088;&#10;top:16077;&#10;width:2712;&#10;height:648;" filled="f" stroked="f" strokeweight="1.0pt" href="https://gamma.app/?utm_source=made-with-gamma">
                  <v:imagedata r:id="rId24" o:title="5614001051772952879608"/>
                  <o:lock aspectratio="t"/>
                  <v:stroke color="#000000"/>
                </v:shape>
                <v:rect type="#_x0000_t1" id="矩形 252" o:spid="_x0000_s252" style="position:absolute;&#10;left:8948;&#10;top:15943;&#10;width:2961;&#10;height:820;" fillcolor="#FFFFFF" stroked="f" strokeweight="1.0pt">
                  <v:stroke color="#000000"/>
                </v:rect>
                <v:rect type="#_x0000_t1" id="矩形 253" o:spid="_x0000_s253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4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253365</wp:posOffset>
                </wp:positionV>
                <wp:extent cx="3208020" cy="22859"/>
                <wp:effectExtent l="0" t="0" r="0" b="0"/>
                <wp:wrapNone/>
                <wp:docPr id="254" name="矩形 25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315F7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55" o:spid="_x0000_s255" fillcolor="#315F7A" stroked="f" strokeweight="1.0pt" style="position:absolute;&#10;margin-left:38.3pt;&#10;margin-top:19.95pt;&#10;width:252.6pt;&#10;height:1.7999995pt;&#10;z-index:94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B4150"/>
          <w:spacing w:val="-5"/>
          <w:sz w:val="27"/>
        </w:rPr>
        <w:t>05</w:t>
      </w:r>
    </w:p>
    <w:p>
      <w:pPr>
        <w:pStyle w:val="2"/>
        <w:spacing w:before="227"/>
      </w:pPr>
      <w:r>
        <w:rPr>
          <w:color w:val="2B4150"/>
          <w:w w:val="104"/>
        </w:rPr>
        <w:t>Response</w:t>
      </w:r>
      <w:r>
        <w:rPr>
          <w:color w:val="2B4150"/>
          <w:spacing w:val="-15"/>
          <w:w w:val="104"/>
        </w:rPr>
        <w:t xml:space="preserve"> </w:t>
      </w:r>
      <w:r>
        <w:rPr>
          <w:color w:val="2B4150"/>
          <w:spacing w:val="-2"/>
          <w:w w:val="104"/>
        </w:rPr>
        <w:t>Generation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Success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returns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>JSON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8"/>
          <w:w w:val="110"/>
        </w:rPr>
        <w:t xml:space="preserve"> </w:t>
      </w:r>
      <w:r>
        <w:rPr>
          <w:color w:val="2B4150"/>
          <w:w w:val="110"/>
        </w:rPr>
        <w:t>200/201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status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 xml:space="preserve">or </w:t>
      </w:r>
      <w:r>
        <w:rPr>
          <w:color w:val="2B4150"/>
          <w:w w:val="115"/>
        </w:rPr>
        <w:t>error triggers middleware</w:t>
      </w:r>
    </w:p>
    <w:p>
      <w:pPr>
        <w:spacing w:before="47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06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56" name="组合 25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7" name="组合 257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8" name="矩形 258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59" o:spid="_x0000_s259" coordorigin="6090,11311" coordsize="5052,36" style="width:252.6pt;&#10;height:1.8000001pt;">
                <v:rect type="#_x0000_t1" id="矩形 260" o:spid="_x0000_s260" style="position:absolute;&#10;left:6090;&#10;top:11311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1"/>
      </w:pPr>
      <w:r>
        <w:rPr>
          <w:color w:val="2B4150"/>
          <w:spacing w:val="-2"/>
          <w:w w:val="95"/>
        </w:rPr>
        <w:t>Error</w:t>
      </w:r>
      <w:r>
        <w:rPr>
          <w:color w:val="2B4150"/>
          <w:spacing w:val="-10"/>
          <w:w w:val="95"/>
        </w:rPr>
        <w:t xml:space="preserve"> </w:t>
      </w:r>
      <w:r>
        <w:rPr>
          <w:color w:val="2B4150"/>
          <w:spacing w:val="-2"/>
          <w:w w:val="104"/>
        </w:rPr>
        <w:t>Handling</w:t>
      </w:r>
    </w:p>
    <w:p>
      <w:pPr>
        <w:pStyle w:val="15"/>
        <w:spacing w:before="273" w:line="346" w:lineRule="auto"/>
        <w:ind w:left="165" w:right="255"/>
      </w:pPr>
      <w:r>
        <w:rPr>
          <w:color w:val="2B4150"/>
          <w:w w:val="110"/>
        </w:rPr>
        <w:t xml:space="preserve">Standardized error payload with success: </w:t>
      </w:r>
      <w:r>
        <w:rPr>
          <w:color w:val="2B4150"/>
          <w:w w:val="115"/>
        </w:rPr>
        <w:t>false and descriptive message</w:t>
      </w:r>
    </w:p>
    <w:p>
      <w:pPr>
        <w:spacing w:line="346" w:lineRule="auto"/>
        <w:sectPr>
          <w:type w:val="continuous"/>
          <w:pgSz w:w="11920" w:h="16840"/>
          <w:pgMar w:top="700" w:right="600" w:bottom="280" w:left="600" w:header="720" w:footer="720" w:gutter="0"/>
          <w:cols w:num="2" w:space="284" w:equalWidth="0">
            <w:col w:w="5043" w:space="284"/>
            <w:col w:w="5393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w:rPr>
          <w:color w:val="124E73"/>
          <w:w w:val="104"/>
        </w:rPr>
        <w:t>Non-Functional</w:t>
      </w:r>
      <w:r>
        <w:rPr>
          <w:color w:val="124E73"/>
          <w:spacing w:val="58"/>
          <w:w w:val="104"/>
        </w:rPr>
        <w:t xml:space="preserve"> </w:t>
      </w:r>
      <w:r>
        <w:rPr>
          <w:color w:val="124E73"/>
          <w:spacing w:val="-2"/>
          <w:w w:val="104"/>
        </w:rPr>
        <w:t>Qualities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"/>
        <w:rPr>
          <w:rFonts w:ascii="Arial" w:hAnsi="Arial"/>
          <w:i w:val="0"/>
          <w:sz w:val="12"/>
        </w:rPr>
      </w:pPr>
      <w:r>
        <w:drawing>
          <wp:anchor distT="0" distB="0" distL="0" distR="0" simplePos="0" relativeHeight="95" behindDoc="1" locked="0" layoutInCell="1" hidden="0" allowOverlap="1">
            <wp:simplePos x="0" y="0"/>
            <wp:positionH relativeFrom="page">
              <wp:posOffset>495251</wp:posOffset>
            </wp:positionH>
            <wp:positionV relativeFrom="paragraph">
              <wp:posOffset>104049</wp:posOffset>
            </wp:positionV>
            <wp:extent cx="412610" cy="414337"/>
            <wp:effectExtent l="0" t="0" r="0" b="0"/>
            <wp:wrapTopAndBottom/>
            <wp:docPr id="261" name="图片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图片 26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10" cy="4143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96" behindDoc="1" locked="0" layoutInCell="1" hidden="0" allowOverlap="1">
            <wp:simplePos x="0" y="0"/>
            <wp:positionH relativeFrom="page">
              <wp:posOffset>3898360</wp:posOffset>
            </wp:positionH>
            <wp:positionV relativeFrom="paragraph">
              <wp:posOffset>157341</wp:posOffset>
            </wp:positionV>
            <wp:extent cx="412698" cy="308037"/>
            <wp:effectExtent l="0" t="0" r="0" b="0"/>
            <wp:wrapTopAndBottom/>
            <wp:docPr id="264" name="图片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图片 2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98" cy="3080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5"/>
        <w:rPr>
          <w:rFonts w:ascii="Arial" w:hAnsi="Arial"/>
          <w:i w:val="0"/>
          <w:sz w:val="23"/>
        </w:rPr>
      </w:pPr>
    </w:p>
    <w:p>
      <w:pPr>
        <w:rPr>
          <w:rFonts w:ascii="Arial" w:hAnsi="Arial"/>
          <w:sz w:val="23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  <w:spacing w:before="82"/>
      </w:pPr>
      <w:r>
        <w:rPr>
          <w:color w:val="2B4150"/>
          <w:spacing w:val="-2"/>
          <w:w w:val="104"/>
        </w:rPr>
        <w:t>Security</w:t>
      </w:r>
    </w:p>
    <w:p>
      <w:pPr>
        <w:pStyle w:val="15"/>
        <w:spacing w:before="273" w:line="341" w:lineRule="auto"/>
        <w:ind w:left="165"/>
      </w:pPr>
      <w:r>
        <w:rPr>
          <w:color w:val="2B4150"/>
          <w:w w:val="115"/>
        </w:rPr>
        <w:t>JWT-based</w:t>
      </w:r>
      <w:r>
        <w:rPr>
          <w:color w:val="2B4150"/>
          <w:spacing w:val="-26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4"/>
          <w:w w:val="115"/>
        </w:rPr>
        <w:t xml:space="preserve"> </w:t>
      </w:r>
      <w:r>
        <w:rPr>
          <w:color w:val="2B4150"/>
          <w:w w:val="115"/>
        </w:rPr>
        <w:t>ensures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 xml:space="preserve">stateless </w:t>
      </w:r>
      <w:r>
        <w:rPr>
          <w:color w:val="2B4150"/>
          <w:w w:val="110"/>
        </w:rPr>
        <w:t xml:space="preserve">security with encrypted tokens. Per-user data </w:t>
      </w:r>
      <w:r>
        <w:rPr>
          <w:color w:val="2B4150"/>
          <w:w w:val="115"/>
        </w:rPr>
        <w:t>isolation prevents unauthorized access to goals belonging to other users. Centralized error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handling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prevents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sensitive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 xml:space="preserve">information </w:t>
      </w:r>
      <w:r>
        <w:rPr>
          <w:color w:val="2B4150"/>
          <w:spacing w:val="-2"/>
          <w:w w:val="115"/>
        </w:rPr>
        <w:t>leakage.</w:t>
      </w:r>
    </w:p>
    <w:p>
      <w:pPr>
        <w:pStyle w:val="2"/>
        <w:spacing w:before="82"/>
      </w:pPr>
      <w:r>
        <w:br w:type="column"/>
      </w:r>
      <w:r>
        <w:rPr>
          <w:color w:val="2B4150"/>
          <w:spacing w:val="-2"/>
          <w:w w:val="104"/>
        </w:rPr>
        <w:t>Scalability</w:t>
      </w:r>
    </w:p>
    <w:p>
      <w:pPr>
        <w:pStyle w:val="15"/>
        <w:spacing w:before="273" w:line="343" w:lineRule="auto"/>
        <w:ind w:left="165"/>
      </w:pPr>
      <w:r>
        <w:rPr>
          <w:color w:val="2B4150"/>
          <w:w w:val="115"/>
        </w:rPr>
        <w:t>Stateless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enables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horizontal scaling across multiple server instances.</w:t>
      </w:r>
    </w:p>
    <w:p>
      <w:pPr>
        <w:pStyle w:val="15"/>
        <w:spacing w:line="343" w:lineRule="auto"/>
        <w:ind w:left="165"/>
      </w:pPr>
      <w:r>
        <w:rPr>
          <w:color w:val="2B4150"/>
          <w:w w:val="110"/>
        </w:rPr>
        <w:t xml:space="preserve">NoSQL database flexibility accommodates </w:t>
      </w:r>
      <w:r>
        <w:rPr>
          <w:color w:val="2B4150"/>
          <w:w w:val="115"/>
        </w:rPr>
        <w:t>evolving schema requirements without downtime. Efficient event loop handles concurrent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connections.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178" w:equalWidth="0">
            <w:col w:w="5183" w:space="178"/>
            <w:col w:w="5359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9"/>
        <w:rPr>
          <w:sz w:val="19"/>
        </w:rPr>
      </w:pPr>
    </w:p>
    <w:p>
      <w:pPr>
        <w:tabs>
          <w:tab w:val="left" w:pos="5538"/>
        </w:tabs>
        <w:ind w:left="1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397510" cy="393700"/>
                <wp:effectExtent l="0" t="0" r="0" b="0"/>
                <wp:docPr id="267" name="组合 26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8" name="组合 268"/>
                      <wpg:cNvGrpSpPr/>
                      <wpg:grpSpPr>
                        <a:xfrm rot="0">
                          <a:off x="0" y="0"/>
                          <a:ext cx="397510" cy="393700"/>
                          <a:chOff x="0" y="0"/>
                          <a:chExt cx="397510" cy="3937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9" name="曲线 269"/>
                        <wps:cNvSpPr/>
                        <wps:spPr>
                          <a:xfrm rot="0">
                            <a:off x="0" y="0"/>
                            <a:ext cx="397510" cy="3937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253" y="1465"/>
                                </a:moveTo>
                                <a:lnTo>
                                  <a:pt x="4734" y="1849"/>
                                </a:lnTo>
                                <a:lnTo>
                                  <a:pt x="4320" y="2128"/>
                                </a:lnTo>
                                <a:lnTo>
                                  <a:pt x="3974" y="2372"/>
                                </a:lnTo>
                                <a:lnTo>
                                  <a:pt x="3663" y="2617"/>
                                </a:lnTo>
                                <a:lnTo>
                                  <a:pt x="3386" y="2896"/>
                                </a:lnTo>
                                <a:lnTo>
                                  <a:pt x="3144" y="3140"/>
                                </a:lnTo>
                                <a:lnTo>
                                  <a:pt x="2868" y="3419"/>
                                </a:lnTo>
                                <a:lnTo>
                                  <a:pt x="2626" y="3698"/>
                                </a:lnTo>
                                <a:lnTo>
                                  <a:pt x="2384" y="4012"/>
                                </a:lnTo>
                                <a:lnTo>
                                  <a:pt x="2108" y="4326"/>
                                </a:lnTo>
                                <a:lnTo>
                                  <a:pt x="1900" y="4641"/>
                                </a:lnTo>
                                <a:lnTo>
                                  <a:pt x="1693" y="4920"/>
                                </a:lnTo>
                                <a:lnTo>
                                  <a:pt x="1451" y="5338"/>
                                </a:lnTo>
                                <a:lnTo>
                                  <a:pt x="1244" y="5687"/>
                                </a:lnTo>
                                <a:lnTo>
                                  <a:pt x="1071" y="6071"/>
                                </a:lnTo>
                                <a:lnTo>
                                  <a:pt x="898" y="6420"/>
                                </a:lnTo>
                                <a:lnTo>
                                  <a:pt x="760" y="6769"/>
                                </a:lnTo>
                                <a:lnTo>
                                  <a:pt x="622" y="7118"/>
                                </a:lnTo>
                                <a:lnTo>
                                  <a:pt x="518" y="7467"/>
                                </a:lnTo>
                                <a:lnTo>
                                  <a:pt x="414" y="7816"/>
                                </a:lnTo>
                                <a:lnTo>
                                  <a:pt x="311" y="8165"/>
                                </a:lnTo>
                                <a:lnTo>
                                  <a:pt x="207" y="8584"/>
                                </a:lnTo>
                                <a:lnTo>
                                  <a:pt x="138" y="8968"/>
                                </a:lnTo>
                                <a:lnTo>
                                  <a:pt x="103" y="9316"/>
                                </a:lnTo>
                                <a:lnTo>
                                  <a:pt x="34" y="9700"/>
                                </a:lnTo>
                                <a:lnTo>
                                  <a:pt x="34" y="10049"/>
                                </a:lnTo>
                                <a:lnTo>
                                  <a:pt x="0" y="10433"/>
                                </a:lnTo>
                                <a:lnTo>
                                  <a:pt x="0" y="10782"/>
                                </a:lnTo>
                                <a:lnTo>
                                  <a:pt x="0" y="11201"/>
                                </a:lnTo>
                                <a:lnTo>
                                  <a:pt x="34" y="11585"/>
                                </a:lnTo>
                                <a:lnTo>
                                  <a:pt x="69" y="12003"/>
                                </a:lnTo>
                                <a:lnTo>
                                  <a:pt x="138" y="12457"/>
                                </a:lnTo>
                                <a:lnTo>
                                  <a:pt x="207" y="12841"/>
                                </a:lnTo>
                                <a:lnTo>
                                  <a:pt x="276" y="13225"/>
                                </a:lnTo>
                                <a:lnTo>
                                  <a:pt x="380" y="13609"/>
                                </a:lnTo>
                                <a:lnTo>
                                  <a:pt x="449" y="13923"/>
                                </a:lnTo>
                                <a:lnTo>
                                  <a:pt x="587" y="14237"/>
                                </a:lnTo>
                                <a:lnTo>
                                  <a:pt x="691" y="14620"/>
                                </a:lnTo>
                                <a:lnTo>
                                  <a:pt x="829" y="14969"/>
                                </a:lnTo>
                                <a:lnTo>
                                  <a:pt x="1002" y="15318"/>
                                </a:lnTo>
                                <a:lnTo>
                                  <a:pt x="1209" y="15737"/>
                                </a:lnTo>
                                <a:lnTo>
                                  <a:pt x="1486" y="16191"/>
                                </a:lnTo>
                                <a:lnTo>
                                  <a:pt x="1762" y="16679"/>
                                </a:lnTo>
                                <a:lnTo>
                                  <a:pt x="2039" y="17098"/>
                                </a:lnTo>
                                <a:lnTo>
                                  <a:pt x="2280" y="17377"/>
                                </a:lnTo>
                                <a:lnTo>
                                  <a:pt x="2488" y="17691"/>
                                </a:lnTo>
                                <a:lnTo>
                                  <a:pt x="2764" y="17970"/>
                                </a:lnTo>
                                <a:lnTo>
                                  <a:pt x="3041" y="18284"/>
                                </a:lnTo>
                                <a:lnTo>
                                  <a:pt x="3317" y="18564"/>
                                </a:lnTo>
                                <a:lnTo>
                                  <a:pt x="3628" y="18843"/>
                                </a:lnTo>
                                <a:lnTo>
                                  <a:pt x="3905" y="19122"/>
                                </a:lnTo>
                                <a:lnTo>
                                  <a:pt x="4250" y="19366"/>
                                </a:lnTo>
                                <a:lnTo>
                                  <a:pt x="4561" y="19610"/>
                                </a:lnTo>
                                <a:lnTo>
                                  <a:pt x="5011" y="19890"/>
                                </a:lnTo>
                                <a:lnTo>
                                  <a:pt x="5460" y="20169"/>
                                </a:lnTo>
                                <a:lnTo>
                                  <a:pt x="5875" y="20413"/>
                                </a:lnTo>
                                <a:lnTo>
                                  <a:pt x="6255" y="20588"/>
                                </a:lnTo>
                                <a:lnTo>
                                  <a:pt x="6635" y="20762"/>
                                </a:lnTo>
                                <a:lnTo>
                                  <a:pt x="7015" y="20902"/>
                                </a:lnTo>
                                <a:lnTo>
                                  <a:pt x="7292" y="21041"/>
                                </a:lnTo>
                                <a:lnTo>
                                  <a:pt x="7672" y="21146"/>
                                </a:lnTo>
                                <a:lnTo>
                                  <a:pt x="8121" y="21251"/>
                                </a:lnTo>
                                <a:lnTo>
                                  <a:pt x="8605" y="21355"/>
                                </a:lnTo>
                                <a:lnTo>
                                  <a:pt x="9192" y="21495"/>
                                </a:lnTo>
                                <a:lnTo>
                                  <a:pt x="9642" y="21530"/>
                                </a:lnTo>
                                <a:lnTo>
                                  <a:pt x="10022" y="21565"/>
                                </a:lnTo>
                                <a:lnTo>
                                  <a:pt x="10368" y="21600"/>
                                </a:lnTo>
                                <a:lnTo>
                                  <a:pt x="10679" y="21600"/>
                                </a:lnTo>
                                <a:lnTo>
                                  <a:pt x="11197" y="21565"/>
                                </a:lnTo>
                                <a:lnTo>
                                  <a:pt x="11750" y="21530"/>
                                </a:lnTo>
                                <a:lnTo>
                                  <a:pt x="12303" y="21460"/>
                                </a:lnTo>
                                <a:lnTo>
                                  <a:pt x="12821" y="21390"/>
                                </a:lnTo>
                                <a:lnTo>
                                  <a:pt x="13236" y="21320"/>
                                </a:lnTo>
                                <a:lnTo>
                                  <a:pt x="13651" y="21216"/>
                                </a:lnTo>
                                <a:lnTo>
                                  <a:pt x="14031" y="21076"/>
                                </a:lnTo>
                                <a:lnTo>
                                  <a:pt x="14411" y="20971"/>
                                </a:lnTo>
                                <a:lnTo>
                                  <a:pt x="14722" y="20867"/>
                                </a:lnTo>
                                <a:lnTo>
                                  <a:pt x="15033" y="20727"/>
                                </a:lnTo>
                                <a:lnTo>
                                  <a:pt x="15344" y="20588"/>
                                </a:lnTo>
                              </a:path>
                              <a:path w="21600" h="21600">
                                <a:moveTo>
                                  <a:pt x="11370" y="0"/>
                                </a:moveTo>
                                <a:lnTo>
                                  <a:pt x="10782" y="0"/>
                                </a:lnTo>
                                <a:lnTo>
                                  <a:pt x="10160" y="0"/>
                                </a:lnTo>
                                <a:lnTo>
                                  <a:pt x="9538" y="69"/>
                                </a:lnTo>
                                <a:lnTo>
                                  <a:pt x="8916" y="139"/>
                                </a:lnTo>
                                <a:lnTo>
                                  <a:pt x="8398" y="244"/>
                                </a:lnTo>
                                <a:lnTo>
                                  <a:pt x="7810" y="418"/>
                                </a:lnTo>
                                <a:lnTo>
                                  <a:pt x="7257" y="558"/>
                                </a:lnTo>
                                <a:lnTo>
                                  <a:pt x="6704" y="767"/>
                                </a:lnTo>
                                <a:lnTo>
                                  <a:pt x="6324" y="942"/>
                                </a:lnTo>
                                <a:lnTo>
                                  <a:pt x="5978" y="1116"/>
                                </a:lnTo>
                                <a:lnTo>
                                  <a:pt x="5598" y="1291"/>
                                </a:lnTo>
                                <a:lnTo>
                                  <a:pt x="5253" y="1465"/>
                                </a:lnTo>
                              </a:path>
                              <a:path w="21600" h="21600">
                                <a:moveTo>
                                  <a:pt x="13582" y="6316"/>
                                </a:moveTo>
                                <a:lnTo>
                                  <a:pt x="17902" y="10712"/>
                                </a:lnTo>
                              </a:path>
                              <a:path w="21600" h="21600">
                                <a:moveTo>
                                  <a:pt x="13582" y="15039"/>
                                </a:moveTo>
                                <a:lnTo>
                                  <a:pt x="17902" y="10712"/>
                                </a:lnTo>
                              </a:path>
                              <a:path w="21600" h="21600">
                                <a:moveTo>
                                  <a:pt x="8087" y="6350"/>
                                </a:moveTo>
                                <a:lnTo>
                                  <a:pt x="3767" y="10712"/>
                                </a:lnTo>
                                <a:lnTo>
                                  <a:pt x="8017" y="15004"/>
                                </a:lnTo>
                              </a:path>
                              <a:path w="21600" h="21600">
                                <a:moveTo>
                                  <a:pt x="15344" y="20588"/>
                                </a:moveTo>
                                <a:lnTo>
                                  <a:pt x="17556" y="19262"/>
                                </a:lnTo>
                                <a:lnTo>
                                  <a:pt x="19319" y="17482"/>
                                </a:lnTo>
                                <a:lnTo>
                                  <a:pt x="20632" y="15318"/>
                                </a:lnTo>
                                <a:lnTo>
                                  <a:pt x="21427" y="12911"/>
                                </a:lnTo>
                                <a:lnTo>
                                  <a:pt x="21599" y="10328"/>
                                </a:lnTo>
                              </a:path>
                              <a:path w="21600" h="21600">
                                <a:moveTo>
                                  <a:pt x="21599" y="10328"/>
                                </a:moveTo>
                                <a:lnTo>
                                  <a:pt x="21254" y="7886"/>
                                </a:lnTo>
                              </a:path>
                              <a:path w="21600" h="21600">
                                <a:moveTo>
                                  <a:pt x="21254" y="7886"/>
                                </a:moveTo>
                                <a:lnTo>
                                  <a:pt x="20183" y="5373"/>
                                </a:lnTo>
                                <a:lnTo>
                                  <a:pt x="18558" y="3245"/>
                                </a:lnTo>
                                <a:lnTo>
                                  <a:pt x="16485" y="1570"/>
                                </a:lnTo>
                                <a:lnTo>
                                  <a:pt x="14065" y="488"/>
                                </a:lnTo>
                                <a:lnTo>
                                  <a:pt x="11370" y="0"/>
                                </a:lnTo>
                              </a:path>
                            </a:pathLst>
                          </a:custGeom>
                          <a:noFill/>
                          <a:ln w="17596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70" o:spid="_x0000_s270" coordorigin="779,8620" coordsize="626,620" style="width:31.300001pt;&#10;height:31.000002pt;">
                <v:shape type="#_x0000_t0" id="曲线 271" o:spid="_x0000_s271" coordsize="626,620" path="m152,42l137,53l125,61l115,68l106,75l98,83l91,90l83,98l76,106l69,115l61,124l55,133l49,141l42,153l36,163l31,174l26,184l22,194l18,204l15,214l12,224l9,234l6,246l4,257l3,267l1,278l1,288l,299l,309l,321l1,332l2,344l4,357l6,368l8,379l11,390l13,399l17,408l20,419l24,429l29,439l35,451l43,464l51,478l59,490l66,498l72,507l80,515l88,524l96,532l105,540l113,548l123,555l132,562l145,570l158,578l170,585l181,590l192,595l203,599l211,603l222,606l235,609l249,612l266,616l279,617l290,618l300,620l309,620l324,618l340,617l356,615l371,613l383,611l395,608l406,604l417,601l426,598l435,594l444,590m329,l312,l294,l276,2l258,4l243,7l226,12l210,16l194,22l183,27l173,32l162,37l152,42m393,181l518,307m393,431l518,307m234,182l109,307l232,430m444,590l508,552l559,501l597,439l620,370l625,296m625,296l615,226m615,226l584,154l537,93l477,45l407,14l329,e" style="position:absolute;&#10;left:779;&#10;top:8620;&#10;width:625;&#10;height:620;" filled="f" stroked="t" strokeweight="1.3855181pt">
                  <v:stroke color="#315F7A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114298" distR="114298">
                <wp:extent cx="399415" cy="403224"/>
                <wp:effectExtent l="0" t="0" r="0" b="0"/>
                <wp:docPr id="272" name="组合 27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73" name="组合 273"/>
                      <wpg:cNvGrpSpPr/>
                      <wpg:grpSpPr>
                        <a:xfrm rot="0">
                          <a:off x="0" y="0"/>
                          <a:ext cx="399415" cy="403224"/>
                          <a:chOff x="0" y="0"/>
                          <a:chExt cx="399415" cy="403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74" name="曲线 274"/>
                        <wps:cNvSpPr/>
                        <wps:spPr>
                          <a:xfrm rot="0">
                            <a:off x="0" y="5079"/>
                            <a:ext cx="399415" cy="3975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8229" y="14285"/>
                                </a:moveTo>
                                <a:lnTo>
                                  <a:pt x="18298" y="14526"/>
                                </a:lnTo>
                                <a:lnTo>
                                  <a:pt x="18332" y="14664"/>
                                </a:lnTo>
                                <a:lnTo>
                                  <a:pt x="18642" y="15251"/>
                                </a:lnTo>
                              </a:path>
                              <a:path w="21600" h="21600">
                                <a:moveTo>
                                  <a:pt x="15684" y="14802"/>
                                </a:moveTo>
                                <a:lnTo>
                                  <a:pt x="15787" y="14595"/>
                                </a:lnTo>
                                <a:lnTo>
                                  <a:pt x="15856" y="14423"/>
                                </a:lnTo>
                                <a:lnTo>
                                  <a:pt x="15856" y="14285"/>
                                </a:lnTo>
                                <a:lnTo>
                                  <a:pt x="15856" y="13939"/>
                                </a:lnTo>
                              </a:path>
                              <a:path w="21600" h="21600">
                                <a:moveTo>
                                  <a:pt x="13723" y="21600"/>
                                </a:moveTo>
                                <a:lnTo>
                                  <a:pt x="13482" y="21565"/>
                                </a:lnTo>
                                <a:lnTo>
                                  <a:pt x="13310" y="21565"/>
                                </a:lnTo>
                                <a:lnTo>
                                  <a:pt x="13138" y="21496"/>
                                </a:lnTo>
                                <a:lnTo>
                                  <a:pt x="12966" y="21427"/>
                                </a:lnTo>
                                <a:lnTo>
                                  <a:pt x="12829" y="21289"/>
                                </a:lnTo>
                                <a:lnTo>
                                  <a:pt x="12726" y="21185"/>
                                </a:lnTo>
                                <a:lnTo>
                                  <a:pt x="12622" y="21013"/>
                                </a:lnTo>
                                <a:lnTo>
                                  <a:pt x="12554" y="20840"/>
                                </a:lnTo>
                                <a:lnTo>
                                  <a:pt x="12519" y="20702"/>
                                </a:lnTo>
                                <a:lnTo>
                                  <a:pt x="12519" y="20495"/>
                                </a:lnTo>
                                <a:lnTo>
                                  <a:pt x="12519" y="20357"/>
                                </a:lnTo>
                                <a:lnTo>
                                  <a:pt x="12554" y="20185"/>
                                </a:lnTo>
                                <a:lnTo>
                                  <a:pt x="12622" y="20047"/>
                                </a:lnTo>
                                <a:lnTo>
                                  <a:pt x="12794" y="19736"/>
                                </a:lnTo>
                                <a:lnTo>
                                  <a:pt x="13104" y="19253"/>
                                </a:lnTo>
                              </a:path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0" y="17562"/>
                                </a:lnTo>
                                <a:lnTo>
                                  <a:pt x="12519" y="17562"/>
                                </a:lnTo>
                              </a:path>
                              <a:path w="21600" h="21600">
                                <a:moveTo>
                                  <a:pt x="21049" y="19288"/>
                                </a:moveTo>
                                <a:lnTo>
                                  <a:pt x="21462" y="19978"/>
                                </a:lnTo>
                                <a:lnTo>
                                  <a:pt x="21531" y="20185"/>
                                </a:lnTo>
                                <a:lnTo>
                                  <a:pt x="21599" y="20461"/>
                                </a:lnTo>
                                <a:lnTo>
                                  <a:pt x="21599" y="20633"/>
                                </a:lnTo>
                                <a:lnTo>
                                  <a:pt x="21565" y="20771"/>
                                </a:lnTo>
                                <a:lnTo>
                                  <a:pt x="21531" y="20944"/>
                                </a:lnTo>
                                <a:lnTo>
                                  <a:pt x="21428" y="21116"/>
                                </a:lnTo>
                                <a:lnTo>
                                  <a:pt x="21324" y="21254"/>
                                </a:lnTo>
                                <a:lnTo>
                                  <a:pt x="21187" y="21358"/>
                                </a:lnTo>
                                <a:lnTo>
                                  <a:pt x="21049" y="21461"/>
                                </a:lnTo>
                                <a:lnTo>
                                  <a:pt x="20946" y="21530"/>
                                </a:lnTo>
                                <a:lnTo>
                                  <a:pt x="20705" y="21565"/>
                                </a:lnTo>
                                <a:lnTo>
                                  <a:pt x="20499" y="21600"/>
                                </a:lnTo>
                              </a:path>
                            </a:pathLst>
                          </a:custGeom>
                          <a:noFill/>
                          <a:ln w="17496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76" name="图片 27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1115" y="0"/>
                            <a:ext cx="366395" cy="3695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77" name="直线 277"/>
                        <wps:cNvSpPr/>
                        <wps:spPr>
                          <a:xfrm rot="0">
                            <a:off x="253999" y="403225"/>
                            <a:ext cx="125095" cy="0"/>
                          </a:xfrm>
                          <a:prstGeom prst="line"/>
                          <a:noFill/>
                          <a:ln w="17465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78" o:spid="_x0000_s278" coordorigin="6138,8590" coordsize="629,634" style="width:31.449999pt;&#10;height:31.749998pt;">
                <v:shape type="#_x0000_t0" id="曲线 279" o:spid="_x0000_s279" coordsize="629,626" path="m530,414l532,421l533,425l542,442m456,429l459,423l461,418l461,414l461,404m399,626l392,624l387,624l382,623l377,621l373,617l370,614l367,609l365,603l364,599l364,594l364,589l365,585l367,581l372,571l381,557m,l,508l364,508m612,559l624,578l626,585l628,592l628,598l627,602l626,607l623,612l620,616l616,619l612,621l609,624l602,624l596,626e" style="position:absolute;&#10;left:6138;&#10;top:8598;&#10;width:628;&#10;height:625;" filled="f" stroked="t" strokeweight="1.3776379pt">
                  <v:stroke color="#315F7A"/>
                </v:shape>
                <v:shape type="#_x0000_t75" id="图片 280" o:spid="_x0000_s280" style="position:absolute;&#10;left:6187;&#10;top:8590;&#10;width:577;&#10;height:582;" filled="f" stroked="f" strokeweight="1.0pt">
                  <v:imagedata r:id="rId28" o:title="1950605041772952879679"/>
                  <o:lock aspectratio="t"/>
                  <v:stroke color="#000000"/>
                </v:shape>
                <v:line type="#_x0000_t20" id="直线 281" o:spid="_x0000_s281" style="position:absolute;" from="6538.0,9225.026" to="6735.0,9225.026" filled="f" stroked="t" strokeweight="1.3752pt">
                  <v:stroke color="#315F7A"/>
                </v:line>
                <w10:anchorLock/>
              </v:group>
            </w:pict>
          </mc:Fallback>
        </mc:AlternateContent>
      </w:r>
    </w:p>
    <w:p>
      <w:pPr>
        <w:pStyle w:val="15"/>
        <w:spacing w:before="6"/>
        <w:rPr>
          <w:sz w:val="21"/>
        </w:rPr>
      </w:pPr>
    </w:p>
    <w:p>
      <w:pPr>
        <w:rPr>
          <w:sz w:val="21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pStyle w:val="2"/>
        <w:spacing w:before="82"/>
      </w:pPr>
      <w:r>
        <mc:AlternateContent>
          <mc:Choice Requires="wps">
            <w:drawing>
              <wp:anchor distT="0" distB="0" distL="114298" distR="114298" simplePos="0" relativeHeight="7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82" name="矩形 28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83" o:spid="_x0000_s283" fillcolor="#FFFBF5" stroked="f" strokeweight="1.0pt" style="position:absolute;&#10;margin-left:0.0pt;&#10;margin-top:0.0pt;&#10;width:595.45pt;&#10;height:841.7pt;&#10;z-index:-48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7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84" name="组合 28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5" name="组合 285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87" name="图片 287">
                            <a:hlinkClick r:id="rId30"/>
                          </pic:cNvPr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88" name="矩形 28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89" name="矩形 289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90" o:spid="_x0000_s290" coordorigin="8948,15943" coordsize="2961,820" style="position:absolute;&#10;margin-left:447.44998pt;&#10;margin-top:797.1501pt;&#10;width:148.09999pt;&#10;height:41.049973pt;&#10;z-index:97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91" o:spid="_x0000_s291" style="position:absolute;&#10;left:9088;&#10;top:16077;&#10;width:2712;&#10;height:648;" filled="f" stroked="f" strokeweight="1.0pt" href="https://gamma.app/?utm_source=made-with-gamma">
                  <v:imagedata r:id="rId31" o:title="1573346381772952879694"/>
                  <o:lock aspectratio="t"/>
                  <v:stroke color="#000000"/>
                </v:shape>
                <v:rect type="#_x0000_t1" id="矩形 292" o:spid="_x0000_s292" style="position:absolute;&#10;left:8948;&#10;top:15943;&#10;width:2961;&#10;height:820;" fillcolor="#FFFFFF" stroked="f" strokeweight="1.0pt">
                  <v:stroke color="#000000"/>
                </v:rect>
                <v:rect type="#_x0000_t1" id="矩形 293" o:spid="_x0000_s293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2B4150"/>
          <w:spacing w:val="-2"/>
          <w:w w:val="115"/>
        </w:rPr>
        <w:t>Maintainability</w:t>
      </w:r>
    </w:p>
    <w:p>
      <w:pPr>
        <w:pStyle w:val="15"/>
        <w:spacing w:before="272" w:line="343" w:lineRule="auto"/>
        <w:ind w:left="165" w:right="29"/>
      </w:pPr>
      <w:r>
        <w:rPr>
          <w:color w:val="2B4150"/>
          <w:w w:val="115"/>
        </w:rPr>
        <w:t>Modular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folder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structure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separates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concerns into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Routes,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Middlewares,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Models,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Utils directories. Clear naming conventions and consistent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reduce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cognitive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load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 xml:space="preserve">for </w:t>
      </w:r>
      <w:r>
        <w:rPr>
          <w:color w:val="2B4150"/>
          <w:spacing w:val="-2"/>
          <w:w w:val="115"/>
        </w:rPr>
        <w:t>developers.</w:t>
      </w:r>
    </w:p>
    <w:p>
      <w:pPr>
        <w:pStyle w:val="2"/>
        <w:spacing w:before="82"/>
      </w:pPr>
      <w:r>
        <w:br w:type="column"/>
      </w:r>
      <w:r>
        <w:rPr>
          <w:color w:val="2B4150"/>
          <w:spacing w:val="-2"/>
          <w:w w:val="110"/>
        </w:rPr>
        <w:t>Observability</w:t>
      </w:r>
    </w:p>
    <w:p>
      <w:pPr>
        <w:pStyle w:val="15"/>
        <w:spacing w:before="272" w:line="343" w:lineRule="auto"/>
        <w:ind w:left="165"/>
      </w:pPr>
      <w:r>
        <w:rPr>
          <w:color w:val="2B4150"/>
          <w:w w:val="115"/>
        </w:rPr>
        <w:t>Basic console logging provides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request tracking and error visibility. Architecture supports extension with request logging, performance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metrics,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monitoring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tools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in future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phases.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246" w:equalWidth="0">
            <w:col w:w="5115" w:space="246"/>
            <w:col w:w="5359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w:rPr>
          <w:color w:val="124E73"/>
          <w:w w:val="110"/>
        </w:rPr>
        <w:t>Testing</w:t>
      </w:r>
      <w:r>
        <w:rPr>
          <w:color w:val="124E73"/>
          <w:spacing w:val="-35"/>
          <w:w w:val="110"/>
        </w:rPr>
        <w:t xml:space="preserve"> </w:t>
      </w:r>
      <w:r>
        <w:rPr>
          <w:color w:val="124E73"/>
          <w:w w:val="110"/>
        </w:rPr>
        <w:t>and</w:t>
      </w:r>
      <w:r>
        <w:rPr>
          <w:color w:val="124E73"/>
          <w:spacing w:val="-34"/>
          <w:w w:val="110"/>
        </w:rPr>
        <w:t xml:space="preserve"> </w:t>
      </w:r>
      <w:r>
        <w:rPr>
          <w:color w:val="124E73"/>
          <w:spacing w:val="-2"/>
          <w:w w:val="110"/>
        </w:rPr>
        <w:t>Validation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3"/>
        <w:rPr>
          <w:rFonts w:ascii="Arial" w:hAnsi="Arial"/>
          <w:i w:val="0"/>
          <w:sz w:val="17"/>
        </w:rPr>
      </w:pPr>
    </w:p>
    <w:p>
      <w:pPr>
        <w:rPr>
          <w:rFonts w:ascii="Arial" w:hAnsi="Arial"/>
          <w:sz w:val="17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8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94" name="矩形 29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95" o:spid="_x0000_s295" fillcolor="#FFFBF5" stroked="f" strokeweight="1.0pt" style="position:absolute;&#10;margin-left:0.0pt;&#10;margin-top:0.0pt;&#10;width:595.45pt;&#10;height:841.7pt;&#10;z-index:-47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8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96" name="组合 29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7" name="组合 297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99" name="图片 299">
                            <a:hlinkClick r:id="rId33"/>
                          </pic:cNvPr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00" name="矩形 300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01" name="矩形 301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02" o:spid="_x0000_s302" coordorigin="8948,15943" coordsize="2961,820" style="position:absolute;&#10;margin-left:447.44998pt;&#10;margin-top:797.1501pt;&#10;width:148.09999pt;&#10;height:41.049973pt;&#10;z-index:98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03" o:spid="_x0000_s303" style="position:absolute;&#10;left:9088;&#10;top:16077;&#10;width:2712;&#10;height:648;" filled="f" stroked="f" strokeweight="1.0pt" href="https://gamma.app/?utm_source=made-with-gamma">
                  <v:imagedata r:id="rId34" o:title="3830375091772952879729"/>
                  <o:lock aspectratio="t"/>
                  <v:stroke color="#000000"/>
                </v:shape>
                <v:rect type="#_x0000_t1" id="矩形 304" o:spid="_x0000_s304" style="position:absolute;&#10;left:8948;&#10;top:15943;&#10;width:2961;&#10;height:820;" fillcolor="#FFFFFF" stroked="f" strokeweight="1.0pt">
                  <v:stroke color="#000000"/>
                </v:rect>
                <v:rect type="#_x0000_t1" id="矩形 305" o:spid="_x0000_s305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</w:rPr>
        <w:t>Current</w:t>
      </w:r>
      <w:r>
        <w:rPr>
          <w:color w:val="124E73"/>
          <w:spacing w:val="20"/>
        </w:rPr>
        <w:t xml:space="preserve"> </w:t>
      </w:r>
      <w:r>
        <w:rPr>
          <w:color w:val="124E73"/>
        </w:rPr>
        <w:t>Testing</w:t>
      </w:r>
      <w:r>
        <w:rPr>
          <w:color w:val="124E73"/>
          <w:spacing w:val="24"/>
        </w:rPr>
        <w:t xml:space="preserve"> </w:t>
      </w:r>
      <w:r>
        <w:rPr>
          <w:color w:val="124E73"/>
          <w:spacing w:val="-2"/>
        </w:rPr>
        <w:t>Approach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/>
      </w:pPr>
      <w:r>
        <w:rPr>
          <w:b/>
          <w:color w:val="2B4150"/>
          <w:w w:val="110"/>
        </w:rPr>
        <w:t xml:space="preserve">Thunder Client </w:t>
      </w:r>
      <w:r>
        <w:rPr>
          <w:color w:val="2B4150"/>
          <w:w w:val="110"/>
        </w:rPr>
        <w:t xml:space="preserve">provides manual endpoint verification </w:t>
      </w:r>
      <w:r>
        <w:rPr>
          <w:color w:val="2B4150"/>
          <w:w w:val="115"/>
        </w:rPr>
        <w:t>through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HTTP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requests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with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various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test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scenarios </w:t>
      </w:r>
      <w:r>
        <w:rPr>
          <w:color w:val="2B4150"/>
          <w:spacing w:val="-2"/>
          <w:w w:val="115"/>
        </w:rPr>
        <w:t>including: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227"/>
        <w:ind w:left="705" w:hanging="541"/>
        <w:rPr>
          <w:i/>
          <w:sz w:val="27"/>
        </w:rPr>
      </w:pPr>
      <w:r>
        <w:rPr>
          <w:i/>
          <w:color w:val="2B4150"/>
          <w:w w:val="115"/>
          <w:sz w:val="27"/>
        </w:rPr>
        <w:t>Positive</w:t>
      </w:r>
      <w:r>
        <w:rPr>
          <w:i/>
          <w:color w:val="2B4150"/>
          <w:spacing w:val="-4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authentication</w:t>
      </w:r>
      <w:r>
        <w:rPr>
          <w:i/>
          <w:color w:val="2B4150"/>
          <w:spacing w:val="-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flow with</w:t>
      </w:r>
      <w:r>
        <w:rPr>
          <w:i/>
          <w:color w:val="2B4150"/>
          <w:spacing w:val="-3"/>
          <w:w w:val="115"/>
          <w:sz w:val="27"/>
        </w:rPr>
        <w:t xml:space="preserve"> </w:t>
      </w:r>
      <w:r>
        <w:rPr>
          <w:i/>
          <w:color w:val="2B4150"/>
          <w:spacing w:val="-2"/>
          <w:w w:val="115"/>
          <w:sz w:val="27"/>
        </w:rPr>
        <w:t>valid</w:t>
      </w:r>
    </w:p>
    <w:p>
      <w:pPr>
        <w:pStyle w:val="15"/>
        <w:spacing w:before="137"/>
        <w:ind w:left="705"/>
      </w:pPr>
      <w:r>
        <w:rPr>
          <w:color w:val="2B4150"/>
          <w:spacing w:val="-2"/>
          <w:w w:val="115"/>
        </w:rPr>
        <w:t>credentials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130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Token</w:t>
      </w:r>
      <w:r>
        <w:rPr>
          <w:i/>
          <w:color w:val="2B4150"/>
          <w:spacing w:val="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expiration</w:t>
      </w:r>
      <w:r>
        <w:rPr>
          <w:i/>
          <w:color w:val="2B4150"/>
          <w:spacing w:val="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refresh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behavior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124" w:line="346" w:lineRule="auto"/>
        <w:ind w:right="888"/>
        <w:rPr>
          <w:i/>
          <w:sz w:val="27"/>
        </w:rPr>
      </w:pPr>
      <w:r>
        <w:rPr>
          <w:i/>
          <w:color w:val="2B4150"/>
          <w:w w:val="110"/>
          <w:sz w:val="27"/>
        </w:rPr>
        <w:t>Goal CRUD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operations</w:t>
      </w:r>
      <w:r>
        <w:rPr>
          <w:i/>
          <w:color w:val="2B4150"/>
          <w:spacing w:val="-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with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different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 xml:space="preserve">user </w:t>
      </w:r>
      <w:r>
        <w:rPr>
          <w:i/>
          <w:color w:val="2B4150"/>
          <w:spacing w:val="-2"/>
          <w:w w:val="115"/>
          <w:sz w:val="27"/>
        </w:rPr>
        <w:t>contexts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line="346" w:lineRule="auto"/>
        <w:ind w:right="204"/>
        <w:rPr>
          <w:i/>
          <w:sz w:val="27"/>
        </w:rPr>
      </w:pPr>
      <w:r>
        <w:rPr>
          <w:i/>
          <w:color w:val="2B4150"/>
          <w:w w:val="115"/>
          <w:sz w:val="27"/>
        </w:rPr>
        <w:t>Error</w:t>
      </w:r>
      <w:r>
        <w:rPr>
          <w:i/>
          <w:color w:val="2B4150"/>
          <w:spacing w:val="-21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conditions</w:t>
      </w:r>
      <w:r>
        <w:rPr>
          <w:i/>
          <w:color w:val="2B4150"/>
          <w:spacing w:val="-1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like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invalid</w:t>
      </w:r>
      <w:r>
        <w:rPr>
          <w:i/>
          <w:color w:val="2B4150"/>
          <w:spacing w:val="-19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tokens</w:t>
      </w:r>
      <w:r>
        <w:rPr>
          <w:i/>
          <w:color w:val="2B4150"/>
          <w:spacing w:val="-20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and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 xml:space="preserve">missing </w:t>
      </w:r>
      <w:r>
        <w:rPr>
          <w:i/>
          <w:color w:val="2B4150"/>
          <w:spacing w:val="-2"/>
          <w:w w:val="115"/>
          <w:sz w:val="27"/>
        </w:rPr>
        <w:t>fields</w:t>
      </w:r>
    </w:p>
    <w:p>
      <w:pPr>
        <w:pStyle w:val="2"/>
      </w:pPr>
      <w:r>
        <w:br w:type="column"/>
      </w:r>
      <w:r>
        <w:rPr>
          <w:color w:val="124E73"/>
        </w:rPr>
        <w:t>Future</w:t>
      </w:r>
      <w:r>
        <w:rPr>
          <w:color w:val="124E73"/>
          <w:spacing w:val="23"/>
          <w:w w:val="104"/>
        </w:rPr>
        <w:t xml:space="preserve"> </w:t>
      </w:r>
      <w:r>
        <w:rPr>
          <w:color w:val="124E73"/>
          <w:spacing w:val="-2"/>
          <w:w w:val="104"/>
        </w:rPr>
        <w:t>Enhancements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 w:right="156"/>
      </w:pPr>
      <w:r>
        <w:rPr>
          <w:color w:val="2B4150"/>
          <w:w w:val="115"/>
        </w:rPr>
        <w:t>Automated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testing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 xml:space="preserve">framework </w:t>
      </w:r>
      <w:r>
        <w:rPr>
          <w:color w:val="2B4150"/>
          <w:w w:val="120"/>
        </w:rPr>
        <w:t>using</w:t>
      </w:r>
      <w:r>
        <w:rPr>
          <w:color w:val="2B4150"/>
          <w:spacing w:val="-14"/>
          <w:w w:val="120"/>
        </w:rPr>
        <w:t xml:space="preserve"> </w:t>
      </w:r>
      <w:r>
        <w:rPr>
          <w:color w:val="2B4150"/>
          <w:w w:val="120"/>
        </w:rPr>
        <w:t>Jest</w:t>
      </w:r>
      <w:r>
        <w:rPr>
          <w:color w:val="2B4150"/>
          <w:spacing w:val="-16"/>
          <w:w w:val="120"/>
        </w:rPr>
        <w:t xml:space="preserve"> </w:t>
      </w:r>
      <w:r>
        <w:rPr>
          <w:color w:val="2B4150"/>
          <w:w w:val="120"/>
        </w:rPr>
        <w:t>for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unit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tests</w:t>
      </w:r>
      <w:r>
        <w:rPr>
          <w:color w:val="2B4150"/>
          <w:spacing w:val="-15"/>
          <w:w w:val="120"/>
        </w:rPr>
        <w:t xml:space="preserve"> </w:t>
      </w:r>
      <w:r>
        <w:rPr>
          <w:color w:val="2B4150"/>
          <w:w w:val="120"/>
        </w:rPr>
        <w:t xml:space="preserve">and </w:t>
      </w:r>
      <w:r>
        <w:rPr>
          <w:color w:val="2B4150"/>
          <w:w w:val="115"/>
        </w:rPr>
        <w:t>Supertest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integration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tests should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be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implemented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in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the </w:t>
      </w:r>
      <w:r>
        <w:rPr>
          <w:color w:val="2B4150"/>
          <w:w w:val="120"/>
        </w:rPr>
        <w:t>next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development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phase.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536" w:equalWidth="0">
            <w:col w:w="6098" w:space="536"/>
            <w:col w:w="4086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mc:AlternateContent>
          <mc:Choice Requires="wps">
            <w:drawing>
              <wp:anchor distT="0" distB="0" distL="114298" distR="114298" simplePos="0" relativeHeight="9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06" name="矩形 30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07" o:spid="_x0000_s307" fillcolor="#FFFBF5" stroked="f" strokeweight="1.0pt" style="position:absolute;&#10;margin-left:0.0pt;&#10;margin-top:0.0pt;&#10;width:595.45pt;&#10;height:841.7pt;&#10;z-index:-46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0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08" name="组合 30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9" name="组合 309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11" name="图片 311">
                            <a:hlinkClick r:id="rId36"/>
                          </pic:cNvPr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12" name="矩形 312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13" name="矩形 313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14" o:spid="_x0000_s314" coordorigin="8948,15943" coordsize="2961,820" style="position:absolute;&#10;margin-left:447.44998pt;&#10;margin-top:797.1501pt;&#10;width:148.09999pt;&#10;height:41.049973pt;&#10;z-index:100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15" o:spid="_x0000_s315" style="position:absolute;&#10;left:9088;&#10;top:16077;&#10;width:2712;&#10;height:648;" filled="f" stroked="f" strokeweight="1.0pt" href="https://gamma.app/?utm_source=made-with-gamma">
                  <v:imagedata r:id="rId37" o:title="2824396521772952879786"/>
                  <o:lock aspectratio="t"/>
                  <v:stroke color="#000000"/>
                </v:shape>
                <v:rect type="#_x0000_t1" id="矩形 316" o:spid="_x0000_s316" style="position:absolute;&#10;left:8948;&#10;top:15943;&#10;width:2961;&#10;height:820;" fillcolor="#FFFFFF" stroked="f" strokeweight="1.0pt">
                  <v:stroke color="#000000"/>
                </v:rect>
                <v:rect type="#_x0000_t1" id="矩形 317" o:spid="_x0000_s317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" behindDoc="1" locked="0" layoutInCell="1" hidden="0" allowOverlap="1">
                <wp:simplePos x="0" y="0"/>
                <wp:positionH relativeFrom="page">
                  <wp:posOffset>487044</wp:posOffset>
                </wp:positionH>
                <wp:positionV relativeFrom="paragraph">
                  <wp:posOffset>913130</wp:posOffset>
                </wp:positionV>
                <wp:extent cx="6590030" cy="3964305"/>
                <wp:effectExtent l="0" t="0" r="0" b="0"/>
                <wp:wrapNone/>
                <wp:docPr id="318" name="矩形 31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3964305"/>
                        </a:xfrm>
                        <a:prstGeom prst="rect"/>
                        <a:noFill/>
                        <a:ln w="7877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19" o:spid="_x0000_s319" filled="f" stroked="t" strokeweight="0.62024885pt" style="position:absolute;&#10;margin-left:38.35pt;&#10;margin-top:71.9pt;&#10;width:518.9pt;&#10;height:312.15pt;&#10;z-index:-45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color w:val="124E73"/>
        </w:rPr>
        <w:t>Technical</w:t>
      </w:r>
      <w:r>
        <w:rPr>
          <w:color w:val="124E73"/>
          <w:spacing w:val="45"/>
          <w:w w:val="150"/>
        </w:rPr>
        <w:t xml:space="preserve"> </w:t>
      </w:r>
      <w:r>
        <w:rPr>
          <w:color w:val="124E73"/>
        </w:rPr>
        <w:t>Stack</w:t>
      </w:r>
      <w:r>
        <w:rPr>
          <w:color w:val="124E73"/>
          <w:spacing w:val="49"/>
          <w:w w:val="150"/>
        </w:rPr>
        <w:t xml:space="preserve"> </w:t>
      </w:r>
      <w:r>
        <w:rPr>
          <w:color w:val="124E73"/>
          <w:spacing w:val="-2"/>
        </w:rPr>
        <w:t>Summary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after="1"/>
        <w:rPr>
          <w:rFonts w:ascii="Arial" w:hAnsi="Arial"/>
          <w:i w:val="0"/>
          <w:sz w:val="14"/>
        </w:rPr>
      </w:pPr>
    </w:p>
    <w:tbl>
      <w:tblPr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7"/>
        <w:gridCol w:w="3237"/>
        <w:gridCol w:w="3583"/>
      </w:tblGrid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spacing w:before="245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4"/>
                <w:sz w:val="27"/>
              </w:rPr>
              <w:t>Component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spacing w:before="245"/>
              <w:ind w:left="87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4"/>
                <w:sz w:val="27"/>
              </w:rPr>
              <w:t>Technology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spacing w:before="245"/>
              <w:ind w:left="74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sz w:val="27"/>
              </w:rPr>
              <w:t>Purpose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Runtime</w:t>
            </w:r>
            <w:r>
              <w:rPr>
                <w:i/>
                <w:color w:val="2B4150"/>
                <w:spacing w:val="1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Environment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Node.js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Server</w:t>
            </w:r>
            <w:r>
              <w:rPr>
                <w:i/>
                <w:color w:val="2B4150"/>
                <w:spacing w:val="1"/>
                <w:w w:val="104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04"/>
                <w:sz w:val="27"/>
              </w:rPr>
              <w:t>execution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Web</w:t>
            </w:r>
            <w:r>
              <w:rPr>
                <w:i/>
                <w:color w:val="2B4150"/>
                <w:spacing w:val="-12"/>
                <w:w w:val="104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Framework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04"/>
                <w:sz w:val="27"/>
              </w:rPr>
              <w:t>Express.js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routing</w:t>
            </w:r>
          </w:p>
        </w:tc>
      </w:tr>
      <w:tr>
        <w:trPr>
          <w:trHeight w:val="775"/>
        </w:trPr>
        <w:tc>
          <w:tcPr>
            <w:tcW w:w="3557" w:type="dxa"/>
            <w:shd w:val="clear" w:color="auto" w:fill="F5F5F5"/>
          </w:tcPr>
          <w:p>
            <w:pPr>
              <w:pStyle w:val="17"/>
              <w:spacing w:before="2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Database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spacing w:before="243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MongoDB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spacing w:before="243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5"/>
                <w:sz w:val="27"/>
              </w:rPr>
              <w:t>Data</w:t>
            </w:r>
            <w:r>
              <w:rPr>
                <w:i/>
                <w:color w:val="2B4150"/>
                <w:spacing w:val="-19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persistence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ODM</w:t>
            </w:r>
            <w:r>
              <w:rPr>
                <w:i/>
                <w:color w:val="2B4150"/>
                <w:spacing w:val="-6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Library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Mongoose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Schema</w:t>
            </w:r>
            <w:r>
              <w:rPr>
                <w:i/>
                <w:color w:val="2B4150"/>
                <w:spacing w:val="12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modeling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20"/>
                <w:sz w:val="27"/>
              </w:rPr>
              <w:t>Authentication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5"/>
                <w:w w:val="104"/>
                <w:sz w:val="27"/>
              </w:rPr>
              <w:t>JWT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Token-based</w:t>
            </w:r>
            <w:r>
              <w:rPr>
                <w:i/>
                <w:color w:val="2B4150"/>
                <w:spacing w:val="-15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auth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Testing</w:t>
            </w:r>
            <w:r>
              <w:rPr>
                <w:i/>
                <w:color w:val="2B4150"/>
                <w:spacing w:val="-7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Tool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Thunder</w:t>
            </w:r>
            <w:r>
              <w:rPr>
                <w:i/>
                <w:color w:val="2B4150"/>
                <w:spacing w:val="-3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Client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validation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Password</w:t>
            </w:r>
            <w:r>
              <w:rPr>
                <w:i/>
                <w:color w:val="2B4150"/>
                <w:spacing w:val="-14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Security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Bcrypt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Hashing</w:t>
            </w:r>
          </w:p>
        </w:tc>
      </w:tr>
    </w:tbl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0"/>
        <w:rPr>
          <w:rFonts w:ascii="Arial" w:hAnsi="Arial"/>
          <w:i w:val="0"/>
          <w:sz w:val="17"/>
        </w:rPr>
      </w:pPr>
      <w:r>
        <mc:AlternateContent>
          <mc:Choice Requires="wps">
            <w:drawing>
              <wp:anchor distT="0" distB="0" distL="0" distR="0" simplePos="0" relativeHeight="99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146050</wp:posOffset>
                </wp:positionV>
                <wp:extent cx="6590030" cy="24130"/>
                <wp:effectExtent l="0" t="0" r="0" b="0"/>
                <wp:wrapTopAndBottom/>
                <wp:docPr id="320" name="矩形 32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24130"/>
                        </a:xfrm>
                        <a:prstGeom prst="rect"/>
                        <a:solidFill>
                          <a:srgbClr val="2B4150">
                            <a:alpha val="50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21" o:spid="_x0000_s321" fillcolor="#2B4150" stroked="f" strokeweight="1.0pt" style="position:absolute;&#10;margin-left:38.3pt;&#10;margin-top:11.5pt;&#10;width:518.9pt;&#10;height:1.9000007pt;&#10;z-index:99;&#10;mso-position-horizontal:absolute;&#10;mso-position-horizontal-relative:page;&#10;mso-position-vertical:absolute;&#10;mso-wrap-distance-left:0.0pt;&#10;mso-wrap-distance-right:0.0pt;">
                <v:fill opacity="32768f"/>
                <v:stroke color="#000000"/>
                <w10:wrap type="topAndBottom"/>
              </v:rect>
            </w:pict>
          </mc:Fallback>
        </mc:AlternateContent>
      </w:r>
    </w:p>
    <w:p>
      <w:pPr>
        <w:pStyle w:val="15"/>
        <w:spacing w:before="9"/>
        <w:rPr>
          <w:rFonts w:ascii="Arial" w:hAnsi="Arial"/>
          <w:i w:val="0"/>
          <w:sz w:val="21"/>
        </w:rPr>
      </w:pPr>
    </w:p>
    <w:p>
      <w:pPr>
        <w:pStyle w:val="15"/>
        <w:spacing w:before="125" w:line="346" w:lineRule="auto"/>
        <w:ind w:left="165" w:right="259"/>
      </w:pPr>
      <w:r>
        <w:rPr>
          <w:color w:val="2B4150"/>
          <w:w w:val="115"/>
        </w:rPr>
        <w:t>This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technology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provides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modern,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w w:val="115"/>
        </w:rPr>
        <w:t>lightweight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foundation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building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scalable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web applications with rapid development cycles and maintainable code structure.</w:t>
      </w:r>
    </w:p>
    <w:p>
      <w:pPr>
        <w:spacing w:line="346" w:lineRule="auto"/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mc:AlternateContent>
          <mc:Choice Requires="wps">
            <w:drawing>
              <wp:anchor distT="0" distB="0" distL="114298" distR="114298" simplePos="0" relativeHeight="11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22" name="矩形 32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23" o:spid="_x0000_s323" fillcolor="#FFFBF5" stroked="f" strokeweight="1.0pt" style="position:absolute;&#10;margin-left:0.0pt;&#10;margin-top:0.0pt;&#10;width:595.45pt;&#10;height:841.7pt;&#10;z-index:-44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4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24" name="组合 32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25" name="组合 325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27" name="图片 327">
                            <a:hlinkClick r:id="rId39"/>
                          </pic:cNvPr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28" name="矩形 32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29" name="矩形 329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30" o:spid="_x0000_s330" coordorigin="8948,15943" coordsize="2961,820" style="position:absolute;&#10;margin-left:447.44998pt;&#10;margin-top:797.1501pt;&#10;width:148.09999pt;&#10;height:41.049973pt;&#10;z-index:10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31" o:spid="_x0000_s331" style="position:absolute;&#10;left:9088;&#10;top:16077;&#10;width:2712;&#10;height:648;" filled="f" stroked="f" strokeweight="1.0pt" href="https://gamma.app/?utm_source=made-with-gamma">
                  <v:imagedata r:id="rId40" o:title="9799865221772952879976"/>
                  <o:lock aspectratio="t"/>
                  <v:stroke color="#000000"/>
                </v:shape>
                <v:rect type="#_x0000_t1" id="矩形 332" o:spid="_x0000_s332" style="position:absolute;&#10;left:8948;&#10;top:15943;&#10;width:2961;&#10;height:820;" fillcolor="#FFFFFF" stroked="f" strokeweight="1.0pt">
                  <v:stroke color="#000000"/>
                </v:rect>
                <v:rect type="#_x0000_t1" id="矩形 333" o:spid="_x0000_s333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  <w:spacing w:val="-2"/>
          <w:w w:val="104"/>
        </w:rPr>
        <w:t>Conclusion</w:t>
      </w:r>
      <w:r>
        <w:rPr>
          <w:color w:val="124E73"/>
          <w:spacing w:val="-48"/>
          <w:w w:val="104"/>
        </w:rPr>
        <w:t xml:space="preserve"> </w:t>
      </w:r>
      <w:r>
        <w:rPr>
          <w:color w:val="124E73"/>
          <w:spacing w:val="-2"/>
          <w:w w:val="104"/>
        </w:rPr>
        <w:t>and</w:t>
      </w:r>
      <w:r>
        <w:rPr>
          <w:color w:val="124E73"/>
          <w:spacing w:val="-48"/>
          <w:w w:val="104"/>
        </w:rPr>
        <w:t xml:space="preserve"> </w:t>
      </w:r>
      <w:r>
        <w:rPr>
          <w:color w:val="124E73"/>
          <w:spacing w:val="-2"/>
          <w:w w:val="104"/>
        </w:rPr>
        <w:t>Future Considerations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5"/>
        <w:rPr>
          <w:rFonts w:ascii="Arial" w:hAnsi="Arial"/>
          <w:i w:val="0"/>
          <w:sz w:val="20"/>
        </w:rPr>
      </w:pPr>
      <w:r>
        <mc:AlternateContent>
          <mc:Choice Requires="wps">
            <w:drawing>
              <wp:anchor distT="0" distB="0" distL="0" distR="0" simplePos="0" relativeHeight="101" behindDoc="1" locked="0" layoutInCell="1" hidden="0" allowOverlap="1">
                <wp:simplePos x="0" y="0"/>
                <wp:positionH relativeFrom="page">
                  <wp:posOffset>474345</wp:posOffset>
                </wp:positionH>
                <wp:positionV relativeFrom="paragraph">
                  <wp:posOffset>164465</wp:posOffset>
                </wp:positionV>
                <wp:extent cx="2104390" cy="3567429"/>
                <wp:effectExtent l="0" t="0" r="0" b="0"/>
                <wp:wrapTopAndBottom/>
                <wp:docPr id="334" name="组合 33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35" name="组合 335"/>
                      <wpg:cNvGrpSpPr/>
                      <wpg:grpSpPr>
                        <a:xfrm rot="0">
                          <a:off x="0" y="0"/>
                          <a:ext cx="2104390" cy="3567429"/>
                          <a:chOff x="0" y="0"/>
                          <a:chExt cx="210439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36" name="矩形 336"/>
                        <wps:cNvSpPr/>
                        <wps:spPr>
                          <a:xfrm rot="0">
                            <a:off x="11430" y="11429"/>
                            <a:ext cx="2080260" cy="3543300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7" name="矩形 337"/>
                        <wps:cNvSpPr/>
                        <wps:spPr>
                          <a:xfrm rot="0">
                            <a:off x="11430" y="11429"/>
                            <a:ext cx="2080260" cy="3543300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8" name="文本框 338"/>
                        <wps:cNvSpPr/>
                        <wps:spPr>
                          <a:xfrm rot="0">
                            <a:off x="0" y="0"/>
                            <a:ext cx="210439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39">
                          <w:txbxContent>
                            <w:p>
                              <w:pPr>
                                <w:spacing w:before="322"/>
                                <w:ind w:left="328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4"/>
                                </w:rPr>
                                <w:t>Current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8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Status</w:t>
                              </w:r>
                            </w:p>
                            <w:p>
                              <w:pPr>
                                <w:spacing w:before="273" w:line="341" w:lineRule="auto"/>
                                <w:ind w:left="328" w:right="320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solution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architecture</w:t>
                              </w:r>
                              <w:r>
                                <w:rPr>
                                  <w:i/>
                                  <w:color w:val="2B4150"/>
                                  <w:spacing w:val="-2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establishes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 secure, scalable foundation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for MicroGoal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backend operations with clear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component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responsibilities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 modular</w:t>
                              </w:r>
                              <w:r>
                                <w:rPr>
                                  <w:i/>
                                  <w:color w:val="2B4150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design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40" o:spid="_x0000_s340" coordorigin="747,2973" coordsize="3314,5618" style="position:absolute;&#10;margin-left:37.35pt;&#10;margin-top:12.950006pt;&#10;width:165.70001pt;&#10;height:280.9pt;&#10;z-index:101;&#10;mso-position-horizontal:absolute;&#10;mso-position-horizontal-relative:page;&#10;mso-position-vertical:absolute;&#10;mso-wrap-distance-left:0.0pt;&#10;mso-wrap-distance-right:0.0pt;">
                <v:rect type="#_x0000_t1" id="矩形 341" o:spid="_x0000_s341" style="position:absolute;&#10;left:765;&#10;top:2991;&#10;width:3276;&#10;height:5579;" fillcolor="#FFFBF5" stroked="f" strokeweight="1.0pt">
                  <v:stroke color="#000000"/>
                </v:rect>
                <v:rect type="#_x0000_t1" id="矩形 342" o:spid="_x0000_s342" style="position:absolute;&#10;left:765;&#10;top:2991;&#10;width:3276;&#10;height:5579;" filled="f" stroked="t" strokeweight="1.8607748pt">
                  <v:stroke color="#D9D3C8"/>
                </v:rect>
                <v:shape type="#_x0000_t202" id="文本框 343" o:spid="_x0000_s343" style="position:absolute;&#10;left:747;&#10;top:2973;&#10;width:3314;&#10;height:5617;&#10;mso-wrap-style:square;" filled="f" stroked="f" strokeweight="1.0pt">
                  <v:textbox id="892" inset="0mm,0mm,0mm,0mm" o:insetmode="custom" style="layout-flow:horizontal;&#10;v-text-anchor:top;">
                    <w:txbxContent>
                      <w:p>
                        <w:pPr>
                          <w:spacing w:before="322"/>
                          <w:ind w:left="328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4"/>
                          </w:rPr>
                          <w:t>Current</w:t>
                        </w:r>
                        <w:r>
                          <w:rPr>
                            <w:rFonts w:ascii="Arial" w:hAnsi="Arial"/>
                            <w:color w:val="2B4150"/>
                            <w:spacing w:val="18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Status</w:t>
                        </w:r>
                      </w:p>
                      <w:p>
                        <w:pPr>
                          <w:spacing w:before="273" w:line="341" w:lineRule="auto"/>
                          <w:ind w:left="328" w:right="320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solution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architecture</w:t>
                        </w:r>
                        <w:r>
                          <w:rPr>
                            <w:i/>
                            <w:color w:val="2B4150"/>
                            <w:spacing w:val="-2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establishes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 secure, scalable foundation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for MicroGoal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backend operations with clear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component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responsibilities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 modular</w:t>
                        </w:r>
                        <w:r>
                          <w:rPr>
                            <w:i/>
                            <w:color w:val="2B4150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design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patterns.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2" behindDoc="1" locked="0" layoutInCell="1" hidden="0" allowOverlap="1">
                <wp:simplePos x="0" y="0"/>
                <wp:positionH relativeFrom="page">
                  <wp:posOffset>2727960</wp:posOffset>
                </wp:positionH>
                <wp:positionV relativeFrom="paragraph">
                  <wp:posOffset>164465</wp:posOffset>
                </wp:positionV>
                <wp:extent cx="2105660" cy="3567429"/>
                <wp:effectExtent l="0" t="0" r="0" b="0"/>
                <wp:wrapTopAndBottom/>
                <wp:docPr id="344" name="组合 34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45" name="组合 345"/>
                      <wpg:cNvGrpSpPr/>
                      <wpg:grpSpPr>
                        <a:xfrm rot="0">
                          <a:off x="0" y="0"/>
                          <a:ext cx="2105660" cy="3567429"/>
                          <a:chOff x="0" y="0"/>
                          <a:chExt cx="210566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46" name="矩形 346"/>
                        <wps:cNvSpPr/>
                        <wps:spPr>
                          <a:xfrm rot="0">
                            <a:off x="12065" y="11429"/>
                            <a:ext cx="2082165" cy="3543300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47" name="矩形 347"/>
                        <wps:cNvSpPr/>
                        <wps:spPr>
                          <a:xfrm rot="0">
                            <a:off x="12065" y="11429"/>
                            <a:ext cx="2082165" cy="3543300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48" name="文本框 348"/>
                        <wps:cNvSpPr/>
                        <wps:spPr>
                          <a:xfrm rot="0">
                            <a:off x="0" y="0"/>
                            <a:ext cx="210566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49">
                          <w:txbxContent>
                            <w:p>
                              <w:pPr>
                                <w:spacing w:before="322"/>
                                <w:ind w:left="330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4"/>
                                </w:rPr>
                                <w:t>Next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5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4"/>
                                  <w:w w:val="110"/>
                                  <w:sz w:val="34"/>
                                </w:rPr>
                                <w:t>Phase</w:t>
                              </w:r>
                            </w:p>
                            <w:p>
                              <w:pPr>
                                <w:spacing w:before="273" w:line="341" w:lineRule="auto"/>
                                <w:ind w:left="330" w:right="281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Implementation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phase will focus on building RESTful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endpoints,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integrating authentication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middleware,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 establishing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database persistence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 Mongoose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models.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50" o:spid="_x0000_s350" coordorigin="4296,2973" coordsize="3316,5618" style="position:absolute;&#10;margin-left:214.8pt;&#10;margin-top:12.950006pt;&#10;width:165.8pt;&#10;height:280.9pt;&#10;z-index:102;&#10;mso-position-horizontal:absolute;&#10;mso-position-horizontal-relative:page;&#10;mso-position-vertical:absolute;&#10;mso-wrap-distance-left:0.0pt;&#10;mso-wrap-distance-right:0.0pt;">
                <v:rect type="#_x0000_t1" id="矩形 351" o:spid="_x0000_s351" style="position:absolute;&#10;left:4315;&#10;top:2991;&#10;width:3279;&#10;height:5579;" fillcolor="#FFFBF5" stroked="f" strokeweight="1.0pt">
                  <v:stroke color="#000000"/>
                </v:rect>
                <v:rect type="#_x0000_t1" id="矩形 352" o:spid="_x0000_s352" style="position:absolute;&#10;left:4315;&#10;top:2991;&#10;width:3279;&#10;height:5579;" filled="f" stroked="t" strokeweight="1.8607748pt">
                  <v:stroke color="#D9D3C8"/>
                </v:rect>
                <v:shape type="#_x0000_t202" id="文本框 353" o:spid="_x0000_s353" style="position:absolute;&#10;left:4296;&#10;top:2973;&#10;width:3316;&#10;height:5617;&#10;mso-wrap-style:square;" filled="f" stroked="f" strokeweight="1.0pt">
                  <v:textbox id="893" inset="0mm,0mm,0mm,0mm" o:insetmode="custom" style="layout-flow:horizontal;&#10;v-text-anchor:top;">
                    <w:txbxContent>
                      <w:p>
                        <w:pPr>
                          <w:spacing w:before="322"/>
                          <w:ind w:left="330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4"/>
                          </w:rPr>
                          <w:t>Next</w:t>
                        </w:r>
                        <w:r>
                          <w:rPr>
                            <w:rFonts w:ascii="Arial" w:hAnsi="Arial"/>
                            <w:color w:val="2B4150"/>
                            <w:spacing w:val="15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4"/>
                            <w:w w:val="110"/>
                            <w:sz w:val="34"/>
                          </w:rPr>
                          <w:t>Phase</w:t>
                        </w:r>
                      </w:p>
                      <w:p>
                        <w:pPr>
                          <w:spacing w:before="273" w:line="341" w:lineRule="auto"/>
                          <w:ind w:left="330" w:right="281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Implementation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phase will focus on building RESTful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endpoints,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integrating authentication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middleware,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 establishing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database persistence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 Mongoose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models.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3" behindDoc="1" locked="0" layoutInCell="1" hidden="0" allowOverlap="1">
                <wp:simplePos x="0" y="0"/>
                <wp:positionH relativeFrom="page">
                  <wp:posOffset>4983480</wp:posOffset>
                </wp:positionH>
                <wp:positionV relativeFrom="paragraph">
                  <wp:posOffset>164465</wp:posOffset>
                </wp:positionV>
                <wp:extent cx="2104390" cy="3567429"/>
                <wp:effectExtent l="0" t="0" r="0" b="0"/>
                <wp:wrapTopAndBottom/>
                <wp:docPr id="354" name="组合 35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55" name="组合 355"/>
                      <wpg:cNvGrpSpPr/>
                      <wpg:grpSpPr>
                        <a:xfrm rot="0">
                          <a:off x="0" y="0"/>
                          <a:ext cx="2104390" cy="3567429"/>
                          <a:chOff x="0" y="0"/>
                          <a:chExt cx="210439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56" name="矩形 356"/>
                        <wps:cNvSpPr/>
                        <wps:spPr>
                          <a:xfrm rot="0">
                            <a:off x="12064" y="11429"/>
                            <a:ext cx="2080260" cy="3543300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57" name="矩形 357"/>
                        <wps:cNvSpPr/>
                        <wps:spPr>
                          <a:xfrm rot="0">
                            <a:off x="12064" y="11429"/>
                            <a:ext cx="2080260" cy="3543300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58" name="文本框 358"/>
                        <wps:cNvSpPr/>
                        <wps:spPr>
                          <a:xfrm rot="0">
                            <a:off x="0" y="0"/>
                            <a:ext cx="210439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59">
                          <w:txbxContent>
                            <w:p>
                              <w:pPr>
                                <w:spacing w:before="315" w:line="262" w:lineRule="auto"/>
                                <w:ind w:left="329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Future Enhancements</w:t>
                              </w:r>
                            </w:p>
                            <w:p>
                              <w:pPr>
                                <w:spacing w:before="245" w:line="341" w:lineRule="auto"/>
                                <w:ind w:left="329" w:right="431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Automated</w:t>
                              </w:r>
                              <w:r>
                                <w:rPr>
                                  <w:i/>
                                  <w:color w:val="2B4150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testing, request logging, rate limiting,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input validation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middleware, and</w:t>
                              </w:r>
                              <w:r>
                                <w:rPr>
                                  <w:i/>
                                  <w:color w:val="2B4150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deployment automation should be prioritized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in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subsequent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development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sprints.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60" o:spid="_x0000_s360" coordorigin="7848,2973" coordsize="3314,5618" style="position:absolute;&#10;margin-left:392.40002pt;&#10;margin-top:12.950006pt;&#10;width:165.70001pt;&#10;height:280.9pt;&#10;z-index:103;&#10;mso-position-horizontal:absolute;&#10;mso-position-horizontal-relative:page;&#10;mso-position-vertical:absolute;&#10;mso-wrap-distance-left:0.0pt;&#10;mso-wrap-distance-right:0.0pt;">
                <v:rect type="#_x0000_t1" id="矩形 361" o:spid="_x0000_s361" style="position:absolute;&#10;left:7867;&#10;top:2991;&#10;width:3275;&#10;height:5579;" fillcolor="#FFFBF5" stroked="f" strokeweight="1.0pt">
                  <v:stroke color="#000000"/>
                </v:rect>
                <v:rect type="#_x0000_t1" id="矩形 362" o:spid="_x0000_s362" style="position:absolute;&#10;left:7867;&#10;top:2991;&#10;width:3275;&#10;height:5579;" filled="f" stroked="t" strokeweight="1.8607748pt">
                  <v:stroke color="#D9D3C8"/>
                </v:rect>
                <v:shape type="#_x0000_t202" id="文本框 363" o:spid="_x0000_s363" style="position:absolute;&#10;left:7848;&#10;top:2973;&#10;width:3314;&#10;height:5617;&#10;mso-wrap-style:square;" filled="f" stroked="f" strokeweight="1.0pt">
                  <v:textbox id="894" inset="0mm,0mm,0mm,0mm" o:insetmode="custom" style="layout-flow:horizontal;&#10;v-text-anchor:top;">
                    <w:txbxContent>
                      <w:p>
                        <w:pPr>
                          <w:spacing w:before="315" w:line="262" w:lineRule="auto"/>
                          <w:ind w:left="329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Future Enhancements</w:t>
                        </w:r>
                      </w:p>
                      <w:p>
                        <w:pPr>
                          <w:spacing w:before="245" w:line="341" w:lineRule="auto"/>
                          <w:ind w:left="329" w:right="431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Automated</w:t>
                        </w:r>
                        <w:r>
                          <w:rPr>
                            <w:i/>
                            <w:color w:val="2B4150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testing, request logging, rate limiting,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input validation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middleware, and</w:t>
                        </w:r>
                        <w:r>
                          <w:rPr>
                            <w:i/>
                            <w:color w:val="2B4150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deployment automation should be prioritized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in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subsequent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development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sprints.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rPr>
          <w:rFonts w:ascii="Arial" w:hAnsi="Arial"/>
          <w:sz w:val="20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spacing w:before="31" w:line="269" w:lineRule="auto"/>
        <w:ind w:left="165" w:right="259"/>
        <w:rPr>
          <w:rFonts w:ascii="Arial" w:hAnsi="Arial"/>
          <w:sz w:val="68"/>
        </w:rPr>
      </w:pPr>
      <w:r>
        <mc:AlternateContent>
          <mc:Choice Requires="wps">
            <w:drawing>
              <wp:anchor distT="0" distB="0" distL="114298" distR="114298" simplePos="0" relativeHeight="1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64" name="矩形 36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65" o:spid="_x0000_s365" fillcolor="#FFFBF5" stroked="f" strokeweight="1.0pt" style="position:absolute;&#10;margin-left:0.0pt;&#10;margin-top:0.0pt;&#10;width:595.45pt;&#10;height:841.7pt;&#10;z-index:-43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6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66" name="组合 36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67" name="组合 367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69" name="图片 369">
                            <a:hlinkClick r:id="rId42"/>
                          </pic:cNvPr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70" name="矩形 370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71" name="矩形 371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72" o:spid="_x0000_s372" coordorigin="8948,15943" coordsize="2961,820" style="position:absolute;&#10;margin-left:447.44998pt;&#10;margin-top:797.1501pt;&#10;width:148.09999pt;&#10;height:41.049973pt;&#10;z-index:10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73" o:spid="_x0000_s373" style="position:absolute;&#10;left:9088;&#10;top:16077;&#10;width:2712;&#10;height:648;" filled="f" stroked="f" strokeweight="1.0pt" href="https://gamma.app/?utm_source=made-with-gamma">
                  <v:imagedata r:id="rId43" o:title="2943326251772952880040"/>
                  <o:lock aspectratio="t"/>
                  <v:stroke color="#000000"/>
                </v:shape>
                <v:rect type="#_x0000_t1" id="矩形 374" o:spid="_x0000_s374" style="position:absolute;&#10;left:8948;&#10;top:15943;&#10;width:2961;&#10;height:820;" fillcolor="#FFFFFF" stroked="f" strokeweight="1.0pt">
                  <v:stroke color="#000000"/>
                </v:rect>
                <v:rect type="#_x0000_t1" id="矩形 375" o:spid="_x0000_s375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spacing w:val="-2"/>
          <w:w w:val="110"/>
          <w:sz w:val="68"/>
        </w:rPr>
        <w:t>References</w:t>
      </w:r>
      <w:r>
        <w:rPr>
          <w:rFonts w:ascii="Arial" w:hAnsi="Arial"/>
          <w:color w:val="124E73"/>
          <w:spacing w:val="-50"/>
          <w:w w:val="110"/>
          <w:sz w:val="68"/>
        </w:rPr>
        <w:t xml:space="preserve"> </w:t>
      </w:r>
      <w:r>
        <w:rPr>
          <w:rFonts w:ascii="Arial" w:hAnsi="Arial"/>
          <w:color w:val="124E73"/>
          <w:spacing w:val="-2"/>
          <w:w w:val="110"/>
          <w:sz w:val="68"/>
        </w:rPr>
        <w:t>and Acknowledgements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"/>
        <w:rPr>
          <w:rFonts w:ascii="Arial" w:hAnsi="Arial"/>
          <w:i w:val="0"/>
          <w:sz w:val="22"/>
        </w:rPr>
      </w:pPr>
      <w:r>
        <mc:AlternateContent>
          <mc:Choice Requires="wps">
            <w:drawing>
              <wp:anchor distT="0" distB="0" distL="0" distR="0" simplePos="0" relativeHeight="105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176529</wp:posOffset>
                </wp:positionV>
                <wp:extent cx="6590029" cy="1290955"/>
                <wp:effectExtent l="0" t="0" r="0" b="0"/>
                <wp:wrapTopAndBottom/>
                <wp:docPr id="376" name="组合 37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77" name="组合 377"/>
                      <wpg:cNvGrpSpPr/>
                      <wpg:grpSpPr>
                        <a:xfrm rot="0">
                          <a:off x="0" y="0"/>
                          <a:ext cx="6590029" cy="1290955"/>
                          <a:chOff x="0" y="0"/>
                          <a:chExt cx="6590029" cy="12909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78" name="矩形 378"/>
                        <wps:cNvSpPr/>
                        <wps:spPr>
                          <a:xfrm rot="0">
                            <a:off x="0" y="0"/>
                            <a:ext cx="6590029" cy="1290955"/>
                          </a:xfrm>
                          <a:prstGeom prst="rect"/>
                          <a:solidFill>
                            <a:srgbClr val="C8DDE9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80" name="图片 38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72084" y="254635"/>
                            <a:ext cx="218440" cy="1727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81" name="文本框 381"/>
                        <wps:cNvSpPr/>
                        <wps:spPr>
                          <a:xfrm rot="0">
                            <a:off x="0" y="0"/>
                            <a:ext cx="6590029" cy="129095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82">
                          <w:txbxContent>
                            <w:p>
                              <w:pPr>
                                <w:spacing w:before="4"/>
                                <w:rPr>
                                  <w:rFonts w:ascii="Arial" w:hAnsi="Arial"/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1" w:line="343" w:lineRule="auto"/>
                                <w:ind w:left="887" w:right="26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110"/>
                                  <w:sz w:val="27"/>
                                </w:rPr>
                                <w:t xml:space="preserve">Acknowledgement: </w:t>
                              </w:r>
                              <w:r>
                                <w:rPr>
                                  <w:i/>
                                  <w:w w:val="110"/>
                                  <w:sz w:val="27"/>
                                </w:rPr>
                                <w:t xml:space="preserve">This document represents the solution architecture design for the MicroGoal backend system, developed as part of a software engineering project </w:t>
                              </w:r>
                              <w:r>
                                <w:rPr>
                                  <w:i/>
                                  <w:spacing w:val="-2"/>
                                  <w:w w:val="115"/>
                                  <w:sz w:val="27"/>
                                </w:rPr>
                                <w:t>assignment.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83" o:spid="_x0000_s383" coordorigin="765,2992" coordsize="10378,2033" style="position:absolute;&#10;margin-left:38.25pt;&#10;margin-top:13.9pt;&#10;width:518.9pt;&#10;height:101.65pt;&#10;z-index:105;&#10;mso-position-horizontal:absolute;&#10;mso-position-horizontal-relative:page;&#10;mso-position-vertical:absolute;&#10;mso-wrap-distance-left:0.0pt;&#10;mso-wrap-distance-right:0.0pt;">
                <v:rect type="#_x0000_t1" id="矩形 384" o:spid="_x0000_s384" style="position:absolute;&#10;left:765;&#10;top:2992;&#10;width:10378;&#10;height:2033;" fillcolor="#C8DDE9" stroked="f" strokeweight="1.0pt">
                  <v:stroke color="#000000"/>
                </v:rect>
                <v:shape type="#_x0000_t75" id="图片 385" o:spid="_x0000_s385" alt="preencoded.png" style="position:absolute;&#10;left:1036;&#10;top:3393;&#10;width:344;&#10;height:271;" filled="f" stroked="f" strokeweight="1.0pt">
                  <v:imagedata r:id="rId45" o:title="9776319541772952880056"/>
                  <o:lock aspectratio="t"/>
                  <v:stroke color="#000000"/>
                </v:shape>
                <v:shape type="#_x0000_t202" id="文本框 386" o:spid="_x0000_s386" style="position:absolute;&#10;left:765;&#10;top:2992;&#10;width:10378;&#10;height:2033;&#10;mso-wrap-style:square;" filled="f" stroked="f" strokeweight="1.0pt">
                  <v:textbox id="897" inset="0mm,0mm,0mm,0mm" o:insetmode="custom" style="layout-flow:horizontal;&#10;v-text-anchor:top;">
                    <w:txbxContent>
                      <w:p>
                        <w:pPr>
                          <w:spacing w:before="4"/>
                          <w:rPr>
                            <w:rFonts w:ascii="Arial" w:hAnsi="Arial"/>
                            <w:sz w:val="35"/>
                          </w:rPr>
                        </w:pPr>
                      </w:p>
                      <w:p>
                        <w:pPr>
                          <w:spacing w:before="1" w:line="343" w:lineRule="auto"/>
                          <w:ind w:left="887" w:right="26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w w:val="110"/>
                            <w:sz w:val="27"/>
                          </w:rPr>
                          <w:t xml:space="preserve">Acknowledgement: </w:t>
                        </w:r>
                        <w:r>
                          <w:rPr>
                            <w:i/>
                            <w:w w:val="110"/>
                            <w:sz w:val="27"/>
                          </w:rPr>
                          <w:t xml:space="preserve">This document represents the solution architecture design for the MicroGoal backend system, developed as part of a software engineering project </w:t>
                        </w:r>
                        <w:r>
                          <w:rPr>
                            <w:i/>
                            <w:spacing w:val="-2"/>
                            <w:w w:val="115"/>
                            <w:sz w:val="27"/>
                          </w:rPr>
                          <w:t>assignment.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"/>
        <w:rPr>
          <w:rFonts w:ascii="Arial" w:hAnsi="Arial"/>
          <w:i w:val="0"/>
          <w:sz w:val="28"/>
        </w:rPr>
      </w:pPr>
    </w:p>
    <w:p>
      <w:pPr>
        <w:pStyle w:val="2"/>
      </w:pPr>
      <w:r>
        <w:rPr>
          <w:color w:val="124E73"/>
          <w:w w:val="104"/>
        </w:rPr>
        <w:t>Key</w:t>
      </w:r>
      <w:r>
        <w:rPr>
          <w:color w:val="124E73"/>
          <w:spacing w:val="9"/>
          <w:w w:val="104"/>
        </w:rPr>
        <w:t xml:space="preserve"> </w:t>
      </w:r>
      <w:r>
        <w:rPr>
          <w:color w:val="124E73"/>
          <w:spacing w:val="-2"/>
          <w:w w:val="104"/>
        </w:rPr>
        <w:t>References</w:t>
      </w:r>
    </w:p>
    <w:p>
      <w:pPr>
        <w:pStyle w:val="15"/>
        <w:spacing w:before="9"/>
        <w:rPr>
          <w:rFonts w:ascii="Arial" w:hAnsi="Arial"/>
          <w:i w:val="0"/>
          <w:sz w:val="45"/>
        </w:rPr>
      </w:pP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Node.js</w:t>
      </w:r>
      <w:r>
        <w:rPr>
          <w:i/>
          <w:color w:val="2B4150"/>
          <w:spacing w:val="2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Documentation</w:t>
      </w:r>
      <w:r>
        <w:rPr>
          <w:i/>
          <w:color w:val="2B4150"/>
          <w:spacing w:val="11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1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Official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runtime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documentation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29"/>
        <w:ind w:left="705" w:hanging="541"/>
        <w:rPr>
          <w:i/>
          <w:sz w:val="27"/>
        </w:rPr>
      </w:pPr>
      <w:r>
        <w:rPr>
          <w:i/>
          <w:color w:val="2B4150"/>
          <w:spacing w:val="-2"/>
          <w:w w:val="110"/>
          <w:sz w:val="27"/>
        </w:rPr>
        <w:t>Express.js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Guide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–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Web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framework</w:t>
      </w:r>
      <w:r>
        <w:rPr>
          <w:i/>
          <w:color w:val="2B4150"/>
          <w:spacing w:val="-1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best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practices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29"/>
        <w:ind w:left="705" w:hanging="541"/>
        <w:rPr>
          <w:i/>
          <w:sz w:val="27"/>
        </w:rPr>
      </w:pPr>
      <w:r>
        <w:rPr>
          <w:i/>
          <w:color w:val="2B4150"/>
          <w:w w:val="104"/>
          <w:sz w:val="27"/>
        </w:rPr>
        <w:t>MongoDB</w:t>
      </w:r>
      <w:r>
        <w:rPr>
          <w:i/>
          <w:color w:val="2B4150"/>
          <w:spacing w:val="19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Manual</w:t>
      </w:r>
      <w:r>
        <w:rPr>
          <w:i/>
          <w:color w:val="2B4150"/>
          <w:spacing w:val="13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–</w:t>
      </w:r>
      <w:r>
        <w:rPr>
          <w:i/>
          <w:color w:val="2B4150"/>
          <w:spacing w:val="24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NoSQL</w:t>
      </w:r>
      <w:r>
        <w:rPr>
          <w:i/>
          <w:color w:val="2B4150"/>
          <w:spacing w:val="24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database</w:t>
      </w:r>
      <w:r>
        <w:rPr>
          <w:i/>
          <w:color w:val="2B4150"/>
          <w:spacing w:val="11"/>
          <w:w w:val="104"/>
          <w:sz w:val="27"/>
        </w:rPr>
        <w:t xml:space="preserve"> </w:t>
      </w:r>
      <w:r>
        <w:rPr>
          <w:i/>
          <w:color w:val="2B4150"/>
          <w:spacing w:val="-2"/>
          <w:w w:val="104"/>
          <w:sz w:val="27"/>
        </w:rPr>
        <w:t>operations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32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Mongoose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ODM</w:t>
      </w:r>
      <w:r>
        <w:rPr>
          <w:i/>
          <w:color w:val="2B4150"/>
          <w:spacing w:val="-1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Schema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modeling</w:t>
      </w:r>
      <w:r>
        <w:rPr>
          <w:i/>
          <w:color w:val="2B4150"/>
          <w:spacing w:val="-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-11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validation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30"/>
        <w:ind w:left="705" w:hanging="541"/>
        <w:rPr>
          <w:i/>
          <w:sz w:val="27"/>
        </w:rPr>
      </w:pPr>
      <w:r>
        <w:rPr>
          <w:i/>
          <w:color w:val="2B4150"/>
          <w:sz w:val="27"/>
        </w:rPr>
        <w:t>JWT</w:t>
      </w:r>
      <w:r>
        <w:rPr>
          <w:i/>
          <w:color w:val="2B4150"/>
          <w:spacing w:val="7"/>
          <w:sz w:val="27"/>
        </w:rPr>
        <w:t xml:space="preserve"> </w:t>
      </w:r>
      <w:r>
        <w:rPr>
          <w:i/>
          <w:color w:val="2B4150"/>
          <w:sz w:val="27"/>
        </w:rPr>
        <w:t>RFC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z w:val="27"/>
        </w:rPr>
        <w:t>7519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–</w:t>
      </w:r>
      <w:r>
        <w:rPr>
          <w:i/>
          <w:color w:val="2B4150"/>
          <w:spacing w:val="9"/>
          <w:sz w:val="27"/>
        </w:rPr>
        <w:t xml:space="preserve"> </w:t>
      </w:r>
      <w:r>
        <w:rPr>
          <w:i/>
          <w:color w:val="2B4150"/>
          <w:sz w:val="27"/>
        </w:rPr>
        <w:t>JSON</w:t>
      </w:r>
      <w:r>
        <w:rPr>
          <w:i/>
          <w:color w:val="2B4150"/>
          <w:spacing w:val="5"/>
          <w:sz w:val="27"/>
        </w:rPr>
        <w:t xml:space="preserve"> </w:t>
      </w:r>
      <w:r>
        <w:rPr>
          <w:i/>
          <w:color w:val="2B4150"/>
          <w:sz w:val="27"/>
        </w:rPr>
        <w:t>Web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Token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pacing w:val="-2"/>
          <w:sz w:val="27"/>
        </w:rPr>
        <w:t>specification</w:t>
      </w:r>
    </w:p>
    <w:p>
      <w:pPr>
        <w:pStyle w:val="15"/>
        <w:rPr>
          <w:sz w:val="38"/>
        </w:rPr>
      </w:pPr>
    </w:p>
    <w:p>
      <w:pPr>
        <w:pStyle w:val="15"/>
        <w:spacing w:before="1"/>
        <w:rPr>
          <w:sz w:val="34"/>
        </w:rPr>
      </w:pPr>
    </w:p>
    <w:p>
      <w:pPr>
        <w:pStyle w:val="2"/>
        <w:spacing w:before="0"/>
      </w:pPr>
      <w:r>
        <w:rPr>
          <w:color w:val="124E73"/>
          <w:w w:val="104"/>
        </w:rPr>
        <w:t>Additional</w:t>
      </w:r>
      <w:r>
        <w:rPr>
          <w:color w:val="124E73"/>
          <w:spacing w:val="57"/>
          <w:w w:val="104"/>
        </w:rPr>
        <w:t xml:space="preserve"> </w:t>
      </w:r>
      <w:r>
        <w:rPr>
          <w:color w:val="124E73"/>
          <w:spacing w:val="-2"/>
          <w:w w:val="104"/>
        </w:rPr>
        <w:t>Resources</w:t>
      </w:r>
    </w:p>
    <w:p>
      <w:pPr>
        <w:pStyle w:val="15"/>
        <w:spacing w:before="1"/>
        <w:rPr>
          <w:rFonts w:ascii="Arial" w:hAnsi="Arial"/>
          <w:i w:val="0"/>
          <w:sz w:val="45"/>
        </w:rPr>
      </w:pPr>
    </w:p>
    <w:p>
      <w:pPr>
        <w:pStyle w:val="15"/>
        <w:spacing w:line="346" w:lineRule="auto"/>
        <w:ind w:left="165" w:right="259"/>
      </w:pPr>
      <w:r>
        <w:rPr>
          <w:color w:val="2B4150"/>
          <w:w w:val="115"/>
        </w:rPr>
        <w:t>Additional documentation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implementation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details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are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available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in the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project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repository and accompanying technical specifications.</w:t>
      </w:r>
    </w:p>
    <w:sectPr>
      <w:pgSz w:w="11920" w:h="16840"/>
      <w:pgMar w:top="700" w:right="600" w:bottom="0" w:left="60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1191F54"/>
    <w:multiLevelType w:val="hybridMultilevel"/>
    <w:tmpl w:val="1D80153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04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08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1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316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720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124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528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932" w:hanging="540"/>
      </w:pPr>
      <w:rPr>
        <w:rFonts w:hint="default"/>
      </w:rPr>
    </w:lvl>
  </w:abstractNum>
  <w:abstractNum w:abstractNumId="1">
    <w:nsid w:val="480E765B"/>
    <w:multiLevelType w:val="hybridMultilevel"/>
    <w:tmpl w:val="AC84E2D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239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779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319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859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3398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938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4478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5018" w:hanging="540"/>
      </w:pPr>
      <w:rPr>
        <w:rFonts w:hint="default"/>
      </w:rPr>
    </w:lvl>
  </w:abstractNum>
  <w:abstractNum w:abstractNumId="2">
    <w:nsid w:val="176F35BD"/>
    <w:multiLevelType w:val="hybridMultilevel"/>
    <w:tmpl w:val="9CEE028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01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02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03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04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705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706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0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08" w:hanging="5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Narrow" w:eastAsia="Arial Narrow" w:cs="Arial Narrow" w:hAnsi="Arial Narrow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31"/>
      <w:ind w:left="165" w:right="259"/>
      <w:outlineLvl w:val="0"/>
    </w:pPr>
    <w:rPr>
      <w:rFonts w:ascii="Arial" w:eastAsia="Arial" w:cs="Arial" w:hAnsi="Arial"/>
      <w:sz w:val="68"/>
      <w:szCs w:val="68"/>
    </w:rPr>
  </w:style>
  <w:style w:type="paragraph" w:styleId="2">
    <w:name w:val="heading 2"/>
    <w:basedOn w:val="0"/>
    <w:pPr>
      <w:spacing w:before="81"/>
      <w:ind w:left="165"/>
      <w:outlineLvl w:val="1"/>
    </w:pPr>
    <w:rPr>
      <w:rFonts w:ascii="Arial" w:eastAsia="Arial" w:cs="Arial" w:hAnsi="Arial"/>
      <w:sz w:val="34"/>
      <w:szCs w:val="34"/>
    </w:rPr>
  </w:style>
  <w:style w:type="paragraph" w:styleId="3">
    <w:name w:val="heading 3"/>
    <w:basedOn w:val="0"/>
    <w:pPr>
      <w:spacing w:before="249"/>
      <w:ind w:left="1737"/>
      <w:outlineLvl w:val="2"/>
    </w:pPr>
    <w:rPr>
      <w:rFonts w:ascii="Arial" w:eastAsia="Arial" w:cs="Arial" w:hAnsi="Arial"/>
      <w:sz w:val="33"/>
      <w:szCs w:val="33"/>
    </w:rPr>
  </w:style>
  <w:style w:type="character" w:default="1" w:styleId="10">
    <w:name w:val="Default Paragraph Font"/>
  </w:style>
  <w:style w:type="paragraph" w:styleId="15">
    <w:name w:val="Body Text"/>
    <w:basedOn w:val="0"/>
    <w:rPr>
      <w:i/>
      <w:iCs/>
      <w:sz w:val="27"/>
      <w:szCs w:val="27"/>
    </w:rPr>
  </w:style>
  <w:style w:type="paragraph" w:customStyle="1" w:styleId="16">
    <w:name w:val="List Paragraph"/>
    <w:basedOn w:val="0"/>
    <w:pPr>
      <w:ind w:left="705" w:hanging="541"/>
    </w:pPr>
  </w:style>
  <w:style w:type="paragraph" w:customStyle="1" w:styleId="17">
    <w:name w:val="Table Paragraph"/>
    <w:basedOn w:val="0"/>
    <w:pPr>
      <w:spacing w:before="244"/>
      <w:ind w:left="285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9.png"/><Relationship Id="rId3" Type="http://schemas.openxmlformats.org/officeDocument/2006/relationships/image" Target="media/39.png"/><Relationship Id="rId4" Type="http://schemas.openxmlformats.org/officeDocument/2006/relationships/image" Target="media/52.png"/><Relationship Id="rId5" Type="http://schemas.openxmlformats.org/officeDocument/2006/relationships/image" Target="media/52.png"/><Relationship Id="rId6" Type="http://schemas.openxmlformats.org/officeDocument/2006/relationships/image" Target="media/65.png"/><Relationship Id="rId7" Type="http://schemas.openxmlformats.org/officeDocument/2006/relationships/image" Target="media/65.png"/><Relationship Id="rId8" Type="http://schemas.openxmlformats.org/officeDocument/2006/relationships/image" Target="media/78.png"/><Relationship Id="rId9" Type="http://schemas.openxmlformats.org/officeDocument/2006/relationships/image" Target="media/78.png"/><Relationship Id="rId10" Type="http://schemas.openxmlformats.org/officeDocument/2006/relationships/image" Target="media/91.png"/><Relationship Id="rId11" Type="http://schemas.openxmlformats.org/officeDocument/2006/relationships/hyperlink" Target="https://gamma.app/?utm_source=made-with-gamma" TargetMode="External"/><Relationship Id="rId12" Type="http://schemas.openxmlformats.org/officeDocument/2006/relationships/image" Target="media/91.png"/><Relationship Id="rId13" Type="http://schemas.openxmlformats.org/officeDocument/2006/relationships/image" Target="media/103.png"/><Relationship Id="rId14" Type="http://schemas.openxmlformats.org/officeDocument/2006/relationships/hyperlink" Target="https://gamma.app/?utm_source=made-with-gamma" TargetMode="External"/><Relationship Id="rId15" Type="http://schemas.openxmlformats.org/officeDocument/2006/relationships/image" Target="media/103.png"/><Relationship Id="rId16" Type="http://schemas.openxmlformats.org/officeDocument/2006/relationships/image" Target="media/113.png"/><Relationship Id="rId17" Type="http://schemas.openxmlformats.org/officeDocument/2006/relationships/image" Target="media/113.png"/><Relationship Id="rId18" Type="http://schemas.openxmlformats.org/officeDocument/2006/relationships/image" Target="media/133.png"/><Relationship Id="rId19" Type="http://schemas.openxmlformats.org/officeDocument/2006/relationships/image" Target="media/139.png"/><Relationship Id="rId20" Type="http://schemas.openxmlformats.org/officeDocument/2006/relationships/hyperlink" Target="https://gamma.app/?utm_source=made-with-gamma" TargetMode="External"/><Relationship Id="rId21" Type="http://schemas.openxmlformats.org/officeDocument/2006/relationships/image" Target="media/139.png"/><Relationship Id="rId22" Type="http://schemas.openxmlformats.org/officeDocument/2006/relationships/image" Target="media/246.png"/><Relationship Id="rId23" Type="http://schemas.openxmlformats.org/officeDocument/2006/relationships/hyperlink" Target="https://gamma.app/?utm_source=made-with-gamma" TargetMode="External"/><Relationship Id="rId24" Type="http://schemas.openxmlformats.org/officeDocument/2006/relationships/image" Target="media/246.png"/><Relationship Id="rId25" Type="http://schemas.openxmlformats.org/officeDocument/2006/relationships/image" Target="media/262.png"/><Relationship Id="rId26" Type="http://schemas.openxmlformats.org/officeDocument/2006/relationships/image" Target="media/265.png"/><Relationship Id="rId27" Type="http://schemas.openxmlformats.org/officeDocument/2006/relationships/image" Target="media/275.png"/><Relationship Id="rId28" Type="http://schemas.openxmlformats.org/officeDocument/2006/relationships/image" Target="media/275.png"/><Relationship Id="rId29" Type="http://schemas.openxmlformats.org/officeDocument/2006/relationships/image" Target="media/286.png"/><Relationship Id="rId30" Type="http://schemas.openxmlformats.org/officeDocument/2006/relationships/hyperlink" Target="https://gamma.app/?utm_source=made-with-gamma" TargetMode="External"/><Relationship Id="rId31" Type="http://schemas.openxmlformats.org/officeDocument/2006/relationships/image" Target="media/286.png"/><Relationship Id="rId32" Type="http://schemas.openxmlformats.org/officeDocument/2006/relationships/image" Target="media/298.png"/><Relationship Id="rId33" Type="http://schemas.openxmlformats.org/officeDocument/2006/relationships/hyperlink" Target="https://gamma.app/?utm_source=made-with-gamma" TargetMode="External"/><Relationship Id="rId34" Type="http://schemas.openxmlformats.org/officeDocument/2006/relationships/image" Target="media/298.png"/><Relationship Id="rId35" Type="http://schemas.openxmlformats.org/officeDocument/2006/relationships/image" Target="media/310.png"/><Relationship Id="rId36" Type="http://schemas.openxmlformats.org/officeDocument/2006/relationships/hyperlink" Target="https://gamma.app/?utm_source=made-with-gamma" TargetMode="External"/><Relationship Id="rId37" Type="http://schemas.openxmlformats.org/officeDocument/2006/relationships/image" Target="media/310.png"/><Relationship Id="rId38" Type="http://schemas.openxmlformats.org/officeDocument/2006/relationships/image" Target="media/326.png"/><Relationship Id="rId39" Type="http://schemas.openxmlformats.org/officeDocument/2006/relationships/hyperlink" Target="https://gamma.app/?utm_source=made-with-gamma" TargetMode="External"/><Relationship Id="rId40" Type="http://schemas.openxmlformats.org/officeDocument/2006/relationships/image" Target="media/326.png"/><Relationship Id="rId41" Type="http://schemas.openxmlformats.org/officeDocument/2006/relationships/image" Target="media/368.png"/><Relationship Id="rId42" Type="http://schemas.openxmlformats.org/officeDocument/2006/relationships/hyperlink" Target="https://gamma.app/?utm_source=made-with-gamma" TargetMode="External"/><Relationship Id="rId43" Type="http://schemas.openxmlformats.org/officeDocument/2006/relationships/image" Target="media/368.png"/><Relationship Id="rId44" Type="http://schemas.openxmlformats.org/officeDocument/2006/relationships/image" Target="media/379.png"/><Relationship Id="rId45" Type="http://schemas.openxmlformats.org/officeDocument/2006/relationships/image" Target="media/379.png"/><Relationship Id="rId46" Type="http://schemas.openxmlformats.org/officeDocument/2006/relationships/styles" Target="styles.xml"/><Relationship Id="rId47" Type="http://schemas.openxmlformats.org/officeDocument/2006/relationships/numbering" Target="numbering.xml"/><Relationship Id="rId4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2</cp:revision>
  <dcterms:created xsi:type="dcterms:W3CDTF">2026-03-04T21:09:00Z</dcterms:created>
  <dcterms:modified xsi:type="dcterms:W3CDTF">2026-03-08T04:26:05Z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2026-03-03T16:00:00Z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2026-03-03T16:00:00Z</vt:filetime>
  </property>
  <property fmtid="{D5CDD505-2E9C-101B-9397-08002B2CF9AE}" pid="5" name="Producer">
    <vt:lpwstr>Microsoft® PowerPoint® LTSC</vt:lpwstr>
  </property>
</Properties>
</file>